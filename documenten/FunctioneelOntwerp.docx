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xmlns:pic="http://schemas.openxmlformats.org/drawingml/2006/picture" mc:Ignorable="w14 w15 w16se w16cid wp14">
  <w:body>
    <w:sdt>
      <w:sdtPr>
        <w:id w:val="1352145653"/>
        <w:docPartObj>
          <w:docPartGallery w:val="Cover Pages"/>
          <w:docPartUnique/>
        </w:docPartObj>
      </w:sdtPr>
      <w:sdtEndPr>
        <w:rPr>
          <w:rFonts w:eastAsiaTheme="minorEastAsia"/>
          <w:color w:val="595959" w:themeColor="text1" w:themeTint="A6"/>
          <w:sz w:val="28"/>
          <w:szCs w:val="28"/>
          <w:lang w:val="en-US"/>
        </w:rPr>
      </w:sdtEndPr>
      <w:sdtContent>
        <w:p w:rsidR="007A68DD" w:rsidRDefault="007A68DD" w14:paraId="531BDF22" w14:textId="77777777"/>
        <w:p w:rsidR="007A68DD" w:rsidP="51E005D5" w:rsidRDefault="003A0579" w14:paraId="6F4BF902" w14:textId="77777777">
          <w:pPr>
            <w:rPr>
              <w:rFonts w:eastAsiaTheme="minorEastAsia"/>
              <w:color w:val="595959" w:themeColor="text1" w:themeTint="A6"/>
              <w:sz w:val="28"/>
              <w:szCs w:val="28"/>
              <w:lang w:val="en-US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54FB5245" wp14:editId="489013B5">
                    <wp:simplePos x="0" y="0"/>
                    <wp:positionH relativeFrom="page">
                      <wp:posOffset>472440</wp:posOffset>
                    </wp:positionH>
                    <wp:positionV relativeFrom="page">
                      <wp:posOffset>8077200</wp:posOffset>
                    </wp:positionV>
                    <wp:extent cx="5753100" cy="484632"/>
                    <wp:effectExtent l="0" t="0" r="0" b="0"/>
                    <wp:wrapSquare wrapText="bothSides"/>
                    <wp:docPr id="2" name="Text Box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  <w:lang w:val="nl-NL"/>
                                  </w:rPr>
                                  <w:alias w:val="Subtitle"/>
                                  <w:tag w:val=""/>
                                  <w:id w:val="2087654510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Pr="00F54C8A" w:rsidR="003A0579" w:rsidP="003A0579" w:rsidRDefault="005B5242" w14:paraId="00B6C6C9" w14:textId="3E21A583">
                                    <w:pPr>
                                      <w:pStyle w:val="Geenafstand"/>
                                      <w:spacing w:before="40" w:after="40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  <w:lang w:val="nl-NL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  <w:lang w:val="nl-NL"/>
                                      </w:rPr>
                                      <w:t>Project</w:t>
                                    </w:r>
                                  </w:p>
                                </w:sdtContent>
                              </w:sdt>
                              <w:p w:rsidRPr="006C0102" w:rsidR="003A0579" w:rsidP="003A0579" w:rsidRDefault="003A0579" w14:paraId="7EF4AD16" w14:textId="1087A915">
                                <w:pPr>
                                  <w:pStyle w:val="Geenafstand"/>
                                  <w:rPr>
                                    <w:rStyle w:val="Subtielebenadrukking"/>
                                    <w:i w:val="0"/>
                                    <w:iCs w:val="0"/>
                                    <w:color w:val="auto"/>
                                    <w:lang w:val="nl-NL"/>
                                  </w:rPr>
                                </w:pPr>
                                <w:r w:rsidRPr="006C0102">
                                  <w:rPr>
                                    <w:rStyle w:val="Subtielebenadrukking"/>
                                    <w:i w:val="0"/>
                                    <w:iCs w:val="0"/>
                                    <w:color w:val="auto"/>
                                    <w:lang w:val="nl-NL"/>
                                  </w:rPr>
                                  <w:t xml:space="preserve">Teamnaam: </w:t>
                                </w:r>
                                <w:r w:rsidR="00F41285">
                                  <w:rPr>
                                    <w:rStyle w:val="Subtielebenadrukking"/>
                                    <w:i w:val="0"/>
                                    <w:iCs w:val="0"/>
                                    <w:color w:val="auto"/>
                                    <w:lang w:val="nl-NL"/>
                                  </w:rPr>
                                  <w:t>J’R</w:t>
                                </w:r>
                                <w:bookmarkStart w:name="_GoBack" w:id="0"/>
                                <w:bookmarkEnd w:id="0"/>
                              </w:p>
                              <w:p w:rsidRPr="005A1013" w:rsidR="003A0579" w:rsidP="003A0579" w:rsidRDefault="003A0579" w14:paraId="0BA11B4F" w14:textId="5A9B8B6D">
                                <w:pPr>
                                  <w:pStyle w:val="Geenafstand"/>
                                  <w:rPr>
                                    <w:rStyle w:val="Subtielebenadrukking"/>
                                    <w:i w:val="0"/>
                                    <w:iCs w:val="0"/>
                                    <w:color w:val="auto"/>
                                    <w:lang w:val="nl-NL"/>
                                  </w:rPr>
                                </w:pPr>
                                <w:r w:rsidRPr="005A1013">
                                  <w:rPr>
                                    <w:rStyle w:val="Subtielebenadrukking"/>
                                    <w:i w:val="0"/>
                                    <w:iCs w:val="0"/>
                                    <w:color w:val="auto"/>
                                    <w:lang w:val="nl-NL"/>
                                  </w:rPr>
                                  <w:t xml:space="preserve">Team: </w:t>
                                </w:r>
                                <w:sdt>
                                  <w:sdtPr>
                                    <w:rPr>
                                      <w:rStyle w:val="Subtielebenadrukking"/>
                                      <w:i w:val="0"/>
                                      <w:iCs w:val="0"/>
                                      <w:color w:val="auto"/>
                                      <w:lang w:val="nl-NL"/>
                                    </w:rPr>
                                    <w:alias w:val="Author"/>
                                    <w:tag w:val=""/>
                                    <w:id w:val="36109134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>
                                    <w:rPr>
                                      <w:rStyle w:val="Subtielebenadrukking"/>
                                    </w:rPr>
                                  </w:sdtEndPr>
                                  <w:sdtContent>
                                    <w:proofErr w:type="spellStart"/>
                                    <w:r w:rsidR="00EE407B">
                                      <w:rPr>
                                        <w:rStyle w:val="Subtielebenadrukking"/>
                                        <w:i w:val="0"/>
                                        <w:iCs w:val="0"/>
                                        <w:color w:val="auto"/>
                                        <w:lang w:val="nl-NL"/>
                                      </w:rPr>
                                      <w:t>Jian</w:t>
                                    </w:r>
                                    <w:proofErr w:type="spellEnd"/>
                                  </w:sdtContent>
                                </w:sdt>
                              </w:p>
                              <w:p w:rsidRPr="00222411" w:rsidR="003A0579" w:rsidP="003A0579" w:rsidRDefault="003A0579" w14:paraId="3EA15D85" w14:textId="5D8A7DDC">
                                <w:pPr>
                                  <w:pStyle w:val="Geenafstand"/>
                                  <w:rPr>
                                    <w:rStyle w:val="Subtielebenadrukking"/>
                                    <w:i w:val="0"/>
                                    <w:iCs w:val="0"/>
                                    <w:color w:val="auto"/>
                                    <w:lang w:val="nl-NL"/>
                                  </w:rPr>
                                </w:pPr>
                                <w:r w:rsidRPr="00222411">
                                  <w:rPr>
                                    <w:rStyle w:val="Subtielebenadrukking"/>
                                    <w:i w:val="0"/>
                                    <w:iCs w:val="0"/>
                                    <w:color w:val="auto"/>
                                    <w:lang w:val="nl-NL"/>
                                  </w:rPr>
                                  <w:t>Co</w:t>
                                </w:r>
                                <w:r>
                                  <w:rPr>
                                    <w:rStyle w:val="Subtielebenadrukking"/>
                                    <w:i w:val="0"/>
                                    <w:iCs w:val="0"/>
                                    <w:color w:val="auto"/>
                                    <w:lang w:val="nl-NL"/>
                                  </w:rPr>
                                  <w:t xml:space="preserve">hort: </w:t>
                                </w:r>
                                <w:r w:rsidR="005A1013">
                                  <w:rPr>
                                    <w:rStyle w:val="Subtielebenadrukking"/>
                                    <w:i w:val="0"/>
                                    <w:iCs w:val="0"/>
                                    <w:color w:val="auto"/>
                                    <w:lang w:val="nl-NL"/>
                                  </w:rPr>
                                  <w:t>202</w:t>
                                </w:r>
                                <w:r w:rsidR="005B5242">
                                  <w:rPr>
                                    <w:rStyle w:val="Subtielebenadrukking"/>
                                    <w:i w:val="0"/>
                                    <w:iCs w:val="0"/>
                                    <w:color w:val="auto"/>
                                    <w:lang w:val="nl-NL"/>
                                  </w:rPr>
                                  <w:t>1</w:t>
                                </w:r>
                              </w:p>
                              <w:p w:rsidRPr="00222411" w:rsidR="003A0579" w:rsidP="003A0579" w:rsidRDefault="003A0579" w14:paraId="4F8D9D85" w14:textId="02C78675">
                                <w:pPr>
                                  <w:pStyle w:val="Geenafstand"/>
                                  <w:rPr>
                                    <w:rStyle w:val="Subtielebenadrukking"/>
                                    <w:i w:val="0"/>
                                    <w:iCs w:val="0"/>
                                    <w:color w:val="auto"/>
                                    <w:lang w:val="nl-NL"/>
                                  </w:rPr>
                                </w:pPr>
                                <w:r w:rsidRPr="00222411">
                                  <w:rPr>
                                    <w:rStyle w:val="Subtielebenadrukking"/>
                                    <w:i w:val="0"/>
                                    <w:iCs w:val="0"/>
                                    <w:color w:val="auto"/>
                                    <w:lang w:val="nl-NL"/>
                                  </w:rPr>
                                  <w:t xml:space="preserve">Klant: </w:t>
                                </w:r>
                                <w:proofErr w:type="spellStart"/>
                                <w:r w:rsidR="00EE407B">
                                  <w:rPr>
                                    <w:rStyle w:val="spellingerror"/>
                                    <w:rFonts w:ascii="Calibri" w:hAnsi="Calibri" w:cs="Calibri"/>
                                    <w:color w:val="000000"/>
                                    <w:shd w:val="clear" w:color="auto" w:fill="FFFFFF"/>
                                  </w:rPr>
                                  <w:t>Carleone</w:t>
                                </w:r>
                                <w:proofErr w:type="spellEnd"/>
                              </w:p>
                              <w:p w:rsidRPr="00222411" w:rsidR="003A0579" w:rsidP="003A0579" w:rsidRDefault="003A0579" w14:paraId="06E0C7DE" w14:textId="3347498F">
                                <w:pPr>
                                  <w:pStyle w:val="Geenafstand"/>
                                  <w:rPr>
                                    <w:rStyle w:val="Subtielebenadrukking"/>
                                    <w:i w:val="0"/>
                                    <w:iCs w:val="0"/>
                                    <w:color w:val="auto"/>
                                    <w:lang w:val="nl-NL"/>
                                  </w:rPr>
                                </w:pPr>
                                <w:r w:rsidRPr="00222411">
                                  <w:rPr>
                                    <w:rStyle w:val="Subtielebenadrukking"/>
                                    <w:i w:val="0"/>
                                    <w:iCs w:val="0"/>
                                    <w:color w:val="auto"/>
                                    <w:lang w:val="nl-NL"/>
                                  </w:rPr>
                                  <w:t xml:space="preserve">Versie: </w:t>
                                </w:r>
                                <w:r w:rsidR="008F4085">
                                  <w:rPr>
                                    <w:rStyle w:val="Subtielebenadrukking"/>
                                    <w:i w:val="0"/>
                                    <w:iCs w:val="0"/>
                                    <w:color w:val="auto"/>
                                    <w:lang w:val="nl-NL"/>
                                  </w:rPr>
                                  <w:t>september 2022</w:t>
                                </w:r>
                              </w:p>
                              <w:p w:rsidRPr="002132BE" w:rsidR="003A0579" w:rsidP="003A0579" w:rsidRDefault="003A0579" w14:paraId="78604D3D" w14:textId="65384F35">
                                <w:pPr>
                                  <w:pStyle w:val="Geenafstand"/>
                                  <w:rPr>
                                    <w:rStyle w:val="Subtielebenadrukking"/>
                                    <w:i w:val="0"/>
                                    <w:iCs w:val="0"/>
                                    <w:color w:val="auto"/>
                                    <w:lang w:val="nl-NL"/>
                                  </w:rPr>
                                </w:pPr>
                                <w:r w:rsidRPr="002132BE">
                                  <w:rPr>
                                    <w:rStyle w:val="Subtielebenadrukking"/>
                                    <w:i w:val="0"/>
                                    <w:iCs w:val="0"/>
                                    <w:color w:val="auto"/>
                                    <w:lang w:val="nl-NL"/>
                                  </w:rPr>
                                  <w:t xml:space="preserve">Datum: </w:t>
                                </w:r>
                                <w:r w:rsidR="00EE407B">
                                  <w:rPr>
                                    <w:rStyle w:val="Subtielebenadrukking"/>
                                    <w:i w:val="0"/>
                                    <w:iCs w:val="0"/>
                                    <w:color w:val="auto"/>
                                    <w:lang w:val="nl-NL"/>
                                  </w:rPr>
                                  <w:t>07/02/2024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 w14:anchorId="2463FE64">
                  <v:shapetype id="_x0000_t202" coordsize="21600,21600" o:spt="202" path="m,l,21600r21600,l21600,xe" w14:anchorId="54FB5245">
                    <v:stroke joinstyle="miter"/>
                    <v:path gradientshapeok="t" o:connecttype="rect"/>
                  </v:shapetype>
                  <v:shape id="Text Box 129" style="position:absolute;margin-left:37.2pt;margin-top:636pt;width:453pt;height:38.15pt;z-index:251664384;visibility:visible;mso-wrap-style:square;mso-width-percent:1154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1154;mso-height-percent:0;mso-width-relative:margin;mso-height-relative:margin;v-text-anchor:top" o:spid="_x0000_s1026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">
                    <v:textbox style="mso-fit-shape-to-text:t" inset="1in,0,86.4pt,0">
                      <w:txbxContent>
                        <w:sdt>
                          <w:sdtPr>
                            <w:id w:val="529426570"/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  <w:lang w:val="nl-NL"/>
                            </w:rPr>
                            <w:alias w:val="Subtitle"/>
                            <w:tag w:val=""/>
                            <w:id w:val="2087654510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Pr="00F54C8A" w:rsidR="003A0579" w:rsidP="003A0579" w:rsidRDefault="005B5242" w14:paraId="3A9C41CD" w14:textId="3E21A583">
                              <w:pPr>
                                <w:pStyle w:val="Geenafstand"/>
                                <w:spacing w:before="40" w:after="40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  <w:lang w:val="nl-NL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  <w:lang w:val="nl-NL"/>
                                </w:rPr>
                                <w:t>Project</w:t>
                              </w:r>
                            </w:p>
                          </w:sdtContent>
                        </w:sdt>
                        <w:p w:rsidRPr="006C0102" w:rsidR="003A0579" w:rsidP="003A0579" w:rsidRDefault="003A0579" w14:paraId="56C61F7D" w14:textId="1087A915">
                          <w:pPr>
                            <w:pStyle w:val="Geenafstand"/>
                            <w:rPr>
                              <w:rStyle w:val="Subtielebenadrukking"/>
                              <w:i w:val="0"/>
                              <w:iCs w:val="0"/>
                              <w:color w:val="auto"/>
                              <w:lang w:val="nl-NL"/>
                            </w:rPr>
                          </w:pPr>
                          <w:r w:rsidRPr="006C0102">
                            <w:rPr>
                              <w:rStyle w:val="Subtielebenadrukking"/>
                              <w:i w:val="0"/>
                              <w:iCs w:val="0"/>
                              <w:color w:val="auto"/>
                              <w:lang w:val="nl-NL"/>
                            </w:rPr>
                            <w:t xml:space="preserve">Teamnaam: </w:t>
                          </w:r>
                          <w:r w:rsidR="00F41285">
                            <w:rPr>
                              <w:rStyle w:val="Subtielebenadrukking"/>
                              <w:i w:val="0"/>
                              <w:iCs w:val="0"/>
                              <w:color w:val="auto"/>
                              <w:lang w:val="nl-NL"/>
                            </w:rPr>
                            <w:t>J’R</w:t>
                          </w:r>
                        </w:p>
                        <w:p w:rsidRPr="005A1013" w:rsidR="003A0579" w:rsidP="003A0579" w:rsidRDefault="003A0579" w14:paraId="6ADC5F03" w14:textId="5A9B8B6D">
                          <w:pPr>
                            <w:pStyle w:val="Geenafstand"/>
                            <w:rPr>
                              <w:rStyle w:val="Subtielebenadrukking"/>
                              <w:i w:val="0"/>
                              <w:iCs w:val="0"/>
                              <w:color w:val="auto"/>
                              <w:lang w:val="nl-NL"/>
                            </w:rPr>
                          </w:pPr>
                          <w:r w:rsidRPr="005A1013">
                            <w:rPr>
                              <w:rStyle w:val="Subtielebenadrukking"/>
                              <w:i w:val="0"/>
                              <w:iCs w:val="0"/>
                              <w:color w:val="auto"/>
                              <w:lang w:val="nl-NL"/>
                            </w:rPr>
                            <w:t xml:space="preserve">Team: </w:t>
                          </w:r>
                          <w:sdt>
                            <w:sdtPr>
                              <w:id w:val="1840138820"/>
                              <w:rPr>
                                <w:rStyle w:val="Subtielebenadrukking"/>
                                <w:i w:val="0"/>
                                <w:iCs w:val="0"/>
                                <w:color w:val="auto"/>
                                <w:lang w:val="nl-NL"/>
                              </w:rPr>
                              <w:alias w:val="Author"/>
                              <w:tag w:val=""/>
                              <w:id w:val="36109134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>
                              <w:rPr>
                                <w:rStyle w:val="Subtielebenadrukking"/>
                              </w:rPr>
                            </w:sdtEndPr>
                            <w:sdtContent>
                              <w:proofErr w:type="spellStart"/>
                              <w:r w:rsidR="00EE407B">
                                <w:rPr>
                                  <w:rStyle w:val="Subtielebenadrukking"/>
                                  <w:i w:val="0"/>
                                  <w:iCs w:val="0"/>
                                  <w:color w:val="auto"/>
                                  <w:lang w:val="nl-NL"/>
                                </w:rPr>
                                <w:t>Jian</w:t>
                              </w:r>
                              <w:proofErr w:type="spellEnd"/>
                            </w:sdtContent>
                          </w:sdt>
                        </w:p>
                        <w:p w:rsidRPr="00222411" w:rsidR="003A0579" w:rsidP="003A0579" w:rsidRDefault="003A0579" w14:paraId="44170808" w14:textId="5D8A7DDC">
                          <w:pPr>
                            <w:pStyle w:val="Geenafstand"/>
                            <w:rPr>
                              <w:rStyle w:val="Subtielebenadrukking"/>
                              <w:i w:val="0"/>
                              <w:iCs w:val="0"/>
                              <w:color w:val="auto"/>
                              <w:lang w:val="nl-NL"/>
                            </w:rPr>
                          </w:pPr>
                          <w:r w:rsidRPr="00222411">
                            <w:rPr>
                              <w:rStyle w:val="Subtielebenadrukking"/>
                              <w:i w:val="0"/>
                              <w:iCs w:val="0"/>
                              <w:color w:val="auto"/>
                              <w:lang w:val="nl-NL"/>
                            </w:rPr>
                            <w:t>Co</w:t>
                          </w:r>
                          <w:r>
                            <w:rPr>
                              <w:rStyle w:val="Subtielebenadrukking"/>
                              <w:i w:val="0"/>
                              <w:iCs w:val="0"/>
                              <w:color w:val="auto"/>
                              <w:lang w:val="nl-NL"/>
                            </w:rPr>
                            <w:t xml:space="preserve">hort: </w:t>
                          </w:r>
                          <w:r w:rsidR="005A1013">
                            <w:rPr>
                              <w:rStyle w:val="Subtielebenadrukking"/>
                              <w:i w:val="0"/>
                              <w:iCs w:val="0"/>
                              <w:color w:val="auto"/>
                              <w:lang w:val="nl-NL"/>
                            </w:rPr>
                            <w:t>202</w:t>
                          </w:r>
                          <w:r w:rsidR="005B5242">
                            <w:rPr>
                              <w:rStyle w:val="Subtielebenadrukking"/>
                              <w:i w:val="0"/>
                              <w:iCs w:val="0"/>
                              <w:color w:val="auto"/>
                              <w:lang w:val="nl-NL"/>
                            </w:rPr>
                            <w:t>1</w:t>
                          </w:r>
                        </w:p>
                        <w:p w:rsidRPr="00222411" w:rsidR="003A0579" w:rsidP="003A0579" w:rsidRDefault="003A0579" w14:paraId="78E0B036" w14:textId="02C78675">
                          <w:pPr>
                            <w:pStyle w:val="Geenafstand"/>
                            <w:rPr>
                              <w:rStyle w:val="Subtielebenadrukking"/>
                              <w:i w:val="0"/>
                              <w:iCs w:val="0"/>
                              <w:color w:val="auto"/>
                              <w:lang w:val="nl-NL"/>
                            </w:rPr>
                          </w:pPr>
                          <w:r w:rsidRPr="00222411">
                            <w:rPr>
                              <w:rStyle w:val="Subtielebenadrukking"/>
                              <w:i w:val="0"/>
                              <w:iCs w:val="0"/>
                              <w:color w:val="auto"/>
                              <w:lang w:val="nl-NL"/>
                            </w:rPr>
                            <w:t xml:space="preserve">Klant: </w:t>
                          </w:r>
                          <w:proofErr w:type="spellStart"/>
                          <w:r w:rsidR="00EE407B">
                            <w:rPr>
                              <w:rStyle w:val="spellingerror"/>
                              <w:rFonts w:ascii="Calibri" w:hAnsi="Calibri" w:cs="Calibri"/>
                              <w:color w:val="000000"/>
                              <w:shd w:val="clear" w:color="auto" w:fill="FFFFFF"/>
                            </w:rPr>
                            <w:t>Carleone</w:t>
                          </w:r>
                          <w:proofErr w:type="spellEnd"/>
                        </w:p>
                        <w:p w:rsidRPr="00222411" w:rsidR="003A0579" w:rsidP="003A0579" w:rsidRDefault="003A0579" w14:paraId="765C952E" w14:textId="3347498F">
                          <w:pPr>
                            <w:pStyle w:val="Geenafstand"/>
                            <w:rPr>
                              <w:rStyle w:val="Subtielebenadrukking"/>
                              <w:i w:val="0"/>
                              <w:iCs w:val="0"/>
                              <w:color w:val="auto"/>
                              <w:lang w:val="nl-NL"/>
                            </w:rPr>
                          </w:pPr>
                          <w:r w:rsidRPr="00222411">
                            <w:rPr>
                              <w:rStyle w:val="Subtielebenadrukking"/>
                              <w:i w:val="0"/>
                              <w:iCs w:val="0"/>
                              <w:color w:val="auto"/>
                              <w:lang w:val="nl-NL"/>
                            </w:rPr>
                            <w:t xml:space="preserve">Versie: </w:t>
                          </w:r>
                          <w:r w:rsidR="008F4085">
                            <w:rPr>
                              <w:rStyle w:val="Subtielebenadrukking"/>
                              <w:i w:val="0"/>
                              <w:iCs w:val="0"/>
                              <w:color w:val="auto"/>
                              <w:lang w:val="nl-NL"/>
                            </w:rPr>
                            <w:t>september 2022</w:t>
                          </w:r>
                        </w:p>
                        <w:p w:rsidRPr="002132BE" w:rsidR="003A0579" w:rsidP="003A0579" w:rsidRDefault="003A0579" w14:paraId="4BC262A5" w14:textId="65384F35">
                          <w:pPr>
                            <w:pStyle w:val="Geenafstand"/>
                            <w:rPr>
                              <w:rStyle w:val="Subtielebenadrukking"/>
                              <w:i w:val="0"/>
                              <w:iCs w:val="0"/>
                              <w:color w:val="auto"/>
                              <w:lang w:val="nl-NL"/>
                            </w:rPr>
                          </w:pPr>
                          <w:r w:rsidRPr="002132BE">
                            <w:rPr>
                              <w:rStyle w:val="Subtielebenadrukking"/>
                              <w:i w:val="0"/>
                              <w:iCs w:val="0"/>
                              <w:color w:val="auto"/>
                              <w:lang w:val="nl-NL"/>
                            </w:rPr>
                            <w:t xml:space="preserve">Datum: </w:t>
                          </w:r>
                          <w:r w:rsidR="00EE407B">
                            <w:rPr>
                              <w:rStyle w:val="Subtielebenadrukking"/>
                              <w:i w:val="0"/>
                              <w:iCs w:val="0"/>
                              <w:color w:val="auto"/>
                              <w:lang w:val="nl-NL"/>
                            </w:rPr>
                            <w:t>07/02/2024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7A68DD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A50DD25" wp14:editId="6B40BED6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oup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reeform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:rsidR="007A68DD" w:rsidRDefault="00F205B8" w14:paraId="46F9B850" w14:textId="77777777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r w:rsidRPr="00F205B8"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  <w:t>Functioneel Ontwerp</w:t>
                                  </w:r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reeform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 w14:anchorId="28A2D0EE">
                  <v:group id="Group 125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spid="_x0000_s1027" w14:anchorId="5A50DD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">
                    <o:lock v:ext="edit" aspectratio="t"/>
                    <v:shape id="Freeform 10" style="position:absolute;width:55575;height:54044;visibility:visible;mso-wrap-style:square;v-text-anchor:bottom" coordsize="720,700" o:spid="_x0000_s1028" fillcolor="#4d5f78 [2994]" stroked="f" o:spt="100" adj="-11796480,,5400" path="m,c,644,,644,,644v23,6,62,14,113,21c250,685,476,700,720,644v,-27,,-27,,-27c720,,720,,720,,,,,,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>
                      <v:fill type="gradient" color2="#2a3442 [2018]" colors="0 #5d6d85;.5 #485972;1 #334258" focus="100%" rotate="t">
                        <o:fill v:ext="view" type="gradientUnscaled"/>
                      </v:fill>
                      <v:stroke joinstyle="miter"/>
                      <v:formulas/>
                      <v:path textboxrect="0,0,720,700" arrowok="t" o:connecttype="custom" o:connectlocs="0,0;0,4972126;872222,5134261;5557520,4972126;5557520,4763667;5557520,0;0,0" o:connectangles="0,0,0,0,0,0,0"/>
                      <v:textbox inset="1in,86.4pt,86.4pt,86.4pt">
                        <w:txbxContent>
                          <w:p w:rsidR="007A68DD" w:rsidRDefault="00F205B8" w14:paraId="2002AEAF" w14:textId="77777777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 w:rsidRPr="00F205B8"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  <w:t>Functioneel Ontwerp</w:t>
                            </w:r>
                          </w:p>
                        </w:txbxContent>
                      </v:textbox>
                    </v:shape>
                    <v:shape id="Freeform 11" style="position:absolute;left:8763;top:47697;width:46850;height:5099;visibility:visible;mso-wrap-style:square;v-text-anchor:bottom" coordsize="607,66" o:spid="_x0000_s1029" fillcolor="white [3212]" stroked="f" path="m607,c450,44,300,57,176,57,109,57,49,53,,48,66,58,152,66,251,66,358,66,480,56,607,27,607,,607,,607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 w:rsidR="007A68DD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2DE61540" wp14:editId="6EC9F550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Text Box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A68DD" w:rsidRDefault="00E209A2" w14:paraId="0304F888" w14:textId="77777777">
                                <w:pPr>
                                  <w:pStyle w:val="Geenafstand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Company"/>
                                    <w:tag w:val=""/>
                                    <w:id w:val="-1880927279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F54C8A">
                                      <w:rPr>
                                        <w:caps/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ROC Mondriaan</w:t>
                                    </w:r>
                                  </w:sdtContent>
                                </w:sdt>
                                <w:r w:rsidR="007A68DD">
                                  <w:rPr>
                                    <w:caps/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 </w:t>
                                </w:r>
                                <w:r w:rsidR="007A68DD"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| </w:t>
                                </w:r>
                                <w:sdt>
                                  <w:sdtPr>
                                    <w:rPr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Address"/>
                                    <w:tag w:val=""/>
                                    <w:id w:val="-1023088507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F54C8A">
                                      <w:rPr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Den Haag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 w14:anchorId="36D4D60E">
                  <v:shape id="Text Box 128" style="position:absolute;margin-left:0;margin-top:0;width:453pt;height:11.5pt;z-index:251662336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spid="_x0000_s1030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" w14:anchorId="2DE61540">
                    <v:textbox style="mso-fit-shape-to-text:t" inset="1in,0,86.4pt,0">
                      <w:txbxContent>
                        <w:p w:rsidR="007A68DD" w:rsidRDefault="00E209A2" w14:paraId="08F6FA41" w14:textId="77777777">
                          <w:pPr>
                            <w:pStyle w:val="Geenafstand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id w:val="45940320"/>
                              <w:rPr>
                                <w:caps/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Company"/>
                              <w:tag w:val=""/>
                              <w:id w:val="-1880927279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F54C8A">
                                <w:rPr>
                                  <w:caps/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ROC Mondriaan</w:t>
                              </w:r>
                            </w:sdtContent>
                          </w:sdt>
                          <w:r w:rsidR="007A68DD"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</w:rPr>
                            <w:t> </w:t>
                          </w:r>
                          <w:r w:rsidR="007A68DD"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t>| </w:t>
                          </w:r>
                          <w:sdt>
                            <w:sdtPr>
                              <w:id w:val="356433404"/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Address"/>
                              <w:tag w:val=""/>
                              <w:id w:val="-1023088507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F54C8A">
                                <w:rPr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Den Haag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 w:rsidR="007A68DD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4D4FFB0" wp14:editId="0A61E612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Rectangle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2-01-0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7A68DD" w:rsidRDefault="00F54C8A" w14:paraId="71F8A276" w14:textId="258C3875">
                                    <w:pPr>
                                      <w:pStyle w:val="Geenafstand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</w:t>
                                    </w:r>
                                    <w:r w:rsidR="00F205B8"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</w:t>
                                    </w:r>
                                    <w:r w:rsidR="008F4085"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 w14:anchorId="36FBFF88">
                  <v:rect id="Rectangle 130" style="position:absolute;margin-left:-4.4pt;margin-top:0;width:46.8pt;height:77.75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spid="_x0000_s1031" fillcolor="#4472c4 [3204]" stroked="f" strokeweight="1pt" w14:anchorId="54D4FFB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">
                    <o:lock v:ext="edit" aspectratio="t"/>
                    <v:textbox inset="3.6pt,,3.6pt">
                      <w:txbxContent>
                        <w:sdt>
                          <w:sdtPr>
                            <w:id w:val="1115436389"/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2-01-0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7A68DD" w:rsidRDefault="00F54C8A" w14:paraId="1FBE425F" w14:textId="258C3875">
                              <w:pPr>
                                <w:pStyle w:val="Geenafstand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</w:t>
                              </w:r>
                              <w:r w:rsidR="00F205B8"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</w:t>
                              </w:r>
                              <w:r w:rsidR="008F4085"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Pr="51E005D5" w:rsidR="007A68DD">
            <w:rPr>
              <w:rFonts w:eastAsiaTheme="minorEastAsia"/>
              <w:color w:val="595959" w:themeColor="text1" w:themeTint="A6"/>
              <w:sz w:val="28"/>
              <w:szCs w:val="28"/>
              <w:lang w:val="en-US"/>
            </w:rPr>
            <w:br w:type="page"/>
          </w:r>
        </w:p>
      </w:sdtContent>
    </w:sdt>
    <w:bookmarkStart w:name="_Toc263177662" w:displacedByCustomXml="next" w:id="2"/>
    <w:sdt>
      <w:sdtPr>
        <w:rPr>
          <w:rFonts w:asciiTheme="minorHAnsi" w:hAnsiTheme="minorHAnsi" w:eastAsiaTheme="minorHAnsi" w:cstheme="minorBidi"/>
          <w:color w:val="auto"/>
          <w:sz w:val="22"/>
          <w:szCs w:val="22"/>
        </w:rPr>
        <w:id w:val="425534335"/>
        <w:docPartObj>
          <w:docPartGallery w:val="Table of Contents"/>
          <w:docPartUnique/>
        </w:docPartObj>
      </w:sdtPr>
      <w:sdtEndPr/>
      <w:sdtContent>
        <w:p w:rsidR="00F54C8A" w:rsidP="001D4C53" w:rsidRDefault="7CA7720A" w14:paraId="509CC3E0" w14:textId="77777777">
          <w:pPr>
            <w:pStyle w:val="Kop1"/>
            <w:numPr>
              <w:ilvl w:val="0"/>
              <w:numId w:val="0"/>
            </w:numPr>
            <w:ind w:left="432" w:hanging="432"/>
          </w:pPr>
          <w:r>
            <w:t>Inhoud</w:t>
          </w:r>
          <w:bookmarkEnd w:id="2"/>
        </w:p>
        <w:p w:rsidR="00682B91" w:rsidP="5F54071E" w:rsidRDefault="00B6703D" w14:paraId="1DA00906" w14:textId="5E81EFFC">
          <w:pPr>
            <w:pStyle w:val="Inhopg1"/>
            <w:tabs>
              <w:tab w:val="right" w:leader="dot" w:pos="9015"/>
            </w:tabs>
            <w:rPr>
              <w:rStyle w:val="Hyperlink"/>
              <w:noProof/>
              <w:lang w:eastAsia="nl-NL"/>
            </w:rPr>
          </w:pPr>
          <w:r>
            <w:fldChar w:fldCharType="begin"/>
          </w:r>
          <w:r w:rsidR="00F54C8A">
            <w:instrText>TOC \o "1-3" \h \z \u</w:instrText>
          </w:r>
          <w:r>
            <w:fldChar w:fldCharType="separate"/>
          </w:r>
          <w:hyperlink w:anchor="_Toc263177662">
            <w:r w:rsidRPr="5F54071E" w:rsidR="5F54071E">
              <w:rPr>
                <w:rStyle w:val="Hyperlink"/>
              </w:rPr>
              <w:t>Inhoud</w:t>
            </w:r>
            <w:r w:rsidR="00F54C8A">
              <w:tab/>
            </w:r>
            <w:r w:rsidR="00F54C8A">
              <w:fldChar w:fldCharType="begin"/>
            </w:r>
            <w:r w:rsidR="00F54C8A">
              <w:instrText>PAGEREF _Toc263177662 \h</w:instrText>
            </w:r>
            <w:r w:rsidR="00F54C8A">
              <w:fldChar w:fldCharType="separate"/>
            </w:r>
            <w:r w:rsidRPr="5F54071E" w:rsidR="5F54071E">
              <w:rPr>
                <w:rStyle w:val="Hyperlink"/>
              </w:rPr>
              <w:t>1</w:t>
            </w:r>
            <w:r w:rsidR="00F54C8A">
              <w:fldChar w:fldCharType="end"/>
            </w:r>
          </w:hyperlink>
        </w:p>
        <w:p w:rsidR="00682B91" w:rsidP="5F54071E" w:rsidRDefault="00E209A2" w14:paraId="1F86FDC1" w14:textId="02476B45">
          <w:pPr>
            <w:pStyle w:val="Inhopg1"/>
            <w:tabs>
              <w:tab w:val="left" w:pos="435"/>
              <w:tab w:val="right" w:leader="dot" w:pos="9015"/>
            </w:tabs>
            <w:rPr>
              <w:rStyle w:val="Hyperlink"/>
              <w:noProof/>
              <w:lang w:eastAsia="nl-NL"/>
            </w:rPr>
          </w:pPr>
          <w:hyperlink w:anchor="_Toc625245135">
            <w:r w:rsidRPr="5F54071E" w:rsidR="5F54071E">
              <w:rPr>
                <w:rStyle w:val="Hyperlink"/>
              </w:rPr>
              <w:t>1</w:t>
            </w:r>
            <w:r w:rsidR="00B6703D">
              <w:tab/>
            </w:r>
            <w:r w:rsidRPr="5F54071E" w:rsidR="5F54071E">
              <w:rPr>
                <w:rStyle w:val="Hyperlink"/>
              </w:rPr>
              <w:t>Inleiding</w:t>
            </w:r>
            <w:r w:rsidR="00B6703D">
              <w:tab/>
            </w:r>
            <w:r w:rsidR="00B6703D">
              <w:fldChar w:fldCharType="begin"/>
            </w:r>
            <w:r w:rsidR="00B6703D">
              <w:instrText>PAGEREF _Toc625245135 \h</w:instrText>
            </w:r>
            <w:r w:rsidR="00B6703D">
              <w:fldChar w:fldCharType="separate"/>
            </w:r>
            <w:r w:rsidRPr="5F54071E" w:rsidR="5F54071E">
              <w:rPr>
                <w:rStyle w:val="Hyperlink"/>
              </w:rPr>
              <w:t>2</w:t>
            </w:r>
            <w:r w:rsidR="00B6703D">
              <w:fldChar w:fldCharType="end"/>
            </w:r>
          </w:hyperlink>
        </w:p>
        <w:p w:rsidR="00682B91" w:rsidP="5F54071E" w:rsidRDefault="00E209A2" w14:paraId="18C18F09" w14:textId="4EF92A89">
          <w:pPr>
            <w:pStyle w:val="Inhopg1"/>
            <w:tabs>
              <w:tab w:val="left" w:pos="435"/>
              <w:tab w:val="right" w:leader="dot" w:pos="9015"/>
            </w:tabs>
            <w:rPr>
              <w:rStyle w:val="Hyperlink"/>
              <w:noProof/>
              <w:lang w:eastAsia="nl-NL"/>
            </w:rPr>
          </w:pPr>
          <w:hyperlink w:anchor="_Toc1954658253">
            <w:r w:rsidRPr="5F54071E" w:rsidR="5F54071E">
              <w:rPr>
                <w:rStyle w:val="Hyperlink"/>
              </w:rPr>
              <w:t>2</w:t>
            </w:r>
            <w:r w:rsidR="00B6703D">
              <w:tab/>
            </w:r>
            <w:r w:rsidRPr="5F54071E" w:rsidR="5F54071E">
              <w:rPr>
                <w:rStyle w:val="Hyperlink"/>
              </w:rPr>
              <w:t>User Story</w:t>
            </w:r>
            <w:r w:rsidR="00B6703D">
              <w:tab/>
            </w:r>
            <w:r w:rsidR="00B6703D">
              <w:fldChar w:fldCharType="begin"/>
            </w:r>
            <w:r w:rsidR="00B6703D">
              <w:instrText>PAGEREF _Toc1954658253 \h</w:instrText>
            </w:r>
            <w:r w:rsidR="00B6703D">
              <w:fldChar w:fldCharType="separate"/>
            </w:r>
            <w:r w:rsidRPr="5F54071E" w:rsidR="5F54071E">
              <w:rPr>
                <w:rStyle w:val="Hyperlink"/>
              </w:rPr>
              <w:t>3</w:t>
            </w:r>
            <w:r w:rsidR="00B6703D">
              <w:fldChar w:fldCharType="end"/>
            </w:r>
          </w:hyperlink>
        </w:p>
        <w:p w:rsidR="00682B91" w:rsidP="5F54071E" w:rsidRDefault="00E209A2" w14:paraId="54990F68" w14:textId="084E2FED">
          <w:pPr>
            <w:pStyle w:val="Inhopg1"/>
            <w:tabs>
              <w:tab w:val="left" w:pos="435"/>
              <w:tab w:val="right" w:leader="dot" w:pos="9015"/>
            </w:tabs>
            <w:rPr>
              <w:rStyle w:val="Hyperlink"/>
              <w:noProof/>
              <w:lang w:eastAsia="nl-NL"/>
            </w:rPr>
          </w:pPr>
          <w:hyperlink w:anchor="_Toc1272990549">
            <w:r w:rsidRPr="5F54071E" w:rsidR="5F54071E">
              <w:rPr>
                <w:rStyle w:val="Hyperlink"/>
              </w:rPr>
              <w:t>3</w:t>
            </w:r>
            <w:r w:rsidR="00B6703D">
              <w:tab/>
            </w:r>
            <w:r w:rsidRPr="5F54071E" w:rsidR="5F54071E">
              <w:rPr>
                <w:rStyle w:val="Hyperlink"/>
              </w:rPr>
              <w:t>Wireframe</w:t>
            </w:r>
            <w:r w:rsidR="00B6703D">
              <w:tab/>
            </w:r>
            <w:r w:rsidR="00B6703D">
              <w:fldChar w:fldCharType="begin"/>
            </w:r>
            <w:r w:rsidR="00B6703D">
              <w:instrText>PAGEREF _Toc1272990549 \h</w:instrText>
            </w:r>
            <w:r w:rsidR="00B6703D">
              <w:fldChar w:fldCharType="separate"/>
            </w:r>
            <w:r w:rsidRPr="5F54071E" w:rsidR="5F54071E">
              <w:rPr>
                <w:rStyle w:val="Hyperlink"/>
              </w:rPr>
              <w:t>3</w:t>
            </w:r>
            <w:r w:rsidR="00B6703D">
              <w:fldChar w:fldCharType="end"/>
            </w:r>
          </w:hyperlink>
        </w:p>
        <w:p w:rsidR="00682B91" w:rsidP="5F54071E" w:rsidRDefault="00E209A2" w14:paraId="0EF0D908" w14:textId="04F04FDD">
          <w:pPr>
            <w:pStyle w:val="Inhopg2"/>
            <w:tabs>
              <w:tab w:val="left" w:pos="660"/>
              <w:tab w:val="right" w:leader="dot" w:pos="9015"/>
            </w:tabs>
            <w:rPr>
              <w:rStyle w:val="Hyperlink"/>
              <w:noProof/>
              <w:lang w:eastAsia="nl-NL"/>
            </w:rPr>
          </w:pPr>
          <w:hyperlink w:anchor="_Toc1532290731">
            <w:r w:rsidRPr="5F54071E" w:rsidR="5F54071E">
              <w:rPr>
                <w:rStyle w:val="Hyperlink"/>
              </w:rPr>
              <w:t>3.1</w:t>
            </w:r>
            <w:r w:rsidR="00B6703D">
              <w:tab/>
            </w:r>
            <w:r w:rsidRPr="5F54071E" w:rsidR="5F54071E">
              <w:rPr>
                <w:rStyle w:val="Hyperlink"/>
              </w:rPr>
              <w:t>&lt;naam van wireframe pagina&gt;</w:t>
            </w:r>
            <w:r w:rsidR="00B6703D">
              <w:tab/>
            </w:r>
            <w:r w:rsidR="00B6703D">
              <w:fldChar w:fldCharType="begin"/>
            </w:r>
            <w:r w:rsidR="00B6703D">
              <w:instrText>PAGEREF _Toc1532290731 \h</w:instrText>
            </w:r>
            <w:r w:rsidR="00B6703D">
              <w:fldChar w:fldCharType="separate"/>
            </w:r>
            <w:r w:rsidRPr="5F54071E" w:rsidR="5F54071E">
              <w:rPr>
                <w:rStyle w:val="Hyperlink"/>
              </w:rPr>
              <w:t>4</w:t>
            </w:r>
            <w:r w:rsidR="00B6703D">
              <w:fldChar w:fldCharType="end"/>
            </w:r>
          </w:hyperlink>
        </w:p>
        <w:p w:rsidR="00682B91" w:rsidP="5F54071E" w:rsidRDefault="00E209A2" w14:paraId="48C2CFFD" w14:textId="6FA077D7">
          <w:pPr>
            <w:pStyle w:val="Inhopg3"/>
            <w:tabs>
              <w:tab w:val="left" w:pos="1095"/>
              <w:tab w:val="right" w:leader="dot" w:pos="9015"/>
            </w:tabs>
            <w:rPr>
              <w:rStyle w:val="Hyperlink"/>
              <w:noProof/>
            </w:rPr>
          </w:pPr>
          <w:hyperlink w:anchor="_Toc664407484">
            <w:r w:rsidRPr="5F54071E" w:rsidR="5F54071E">
              <w:rPr>
                <w:rStyle w:val="Hyperlink"/>
              </w:rPr>
              <w:t>3.1.1</w:t>
            </w:r>
            <w:r w:rsidR="00B6703D">
              <w:tab/>
            </w:r>
            <w:r w:rsidRPr="5F54071E" w:rsidR="5F54071E">
              <w:rPr>
                <w:rStyle w:val="Hyperlink"/>
              </w:rPr>
              <w:t>Koppeling met de user-story</w:t>
            </w:r>
            <w:r w:rsidR="00B6703D">
              <w:tab/>
            </w:r>
            <w:r w:rsidR="00B6703D">
              <w:fldChar w:fldCharType="begin"/>
            </w:r>
            <w:r w:rsidR="00B6703D">
              <w:instrText>PAGEREF _Toc664407484 \h</w:instrText>
            </w:r>
            <w:r w:rsidR="00B6703D">
              <w:fldChar w:fldCharType="separate"/>
            </w:r>
            <w:r w:rsidRPr="5F54071E" w:rsidR="5F54071E">
              <w:rPr>
                <w:rStyle w:val="Hyperlink"/>
              </w:rPr>
              <w:t>4</w:t>
            </w:r>
            <w:r w:rsidR="00B6703D">
              <w:fldChar w:fldCharType="end"/>
            </w:r>
          </w:hyperlink>
        </w:p>
        <w:p w:rsidR="00682B91" w:rsidP="5F54071E" w:rsidRDefault="00E209A2" w14:paraId="74B1ECB5" w14:textId="27EE903D">
          <w:pPr>
            <w:pStyle w:val="Inhopg2"/>
            <w:tabs>
              <w:tab w:val="left" w:pos="660"/>
              <w:tab w:val="right" w:leader="dot" w:pos="9015"/>
            </w:tabs>
            <w:rPr>
              <w:rStyle w:val="Hyperlink"/>
              <w:noProof/>
              <w:lang w:eastAsia="nl-NL"/>
            </w:rPr>
          </w:pPr>
          <w:hyperlink w:anchor="_Toc770610438">
            <w:r w:rsidRPr="5F54071E" w:rsidR="5F54071E">
              <w:rPr>
                <w:rStyle w:val="Hyperlink"/>
              </w:rPr>
              <w:t>3.2</w:t>
            </w:r>
            <w:r w:rsidR="00B6703D">
              <w:tab/>
            </w:r>
            <w:r w:rsidRPr="5F54071E" w:rsidR="5F54071E">
              <w:rPr>
                <w:rStyle w:val="Hyperlink"/>
              </w:rPr>
              <w:t>&lt;naam van wireframe pagina&gt;</w:t>
            </w:r>
            <w:r w:rsidR="00B6703D">
              <w:tab/>
            </w:r>
            <w:r w:rsidR="00B6703D">
              <w:fldChar w:fldCharType="begin"/>
            </w:r>
            <w:r w:rsidR="00B6703D">
              <w:instrText>PAGEREF _Toc770610438 \h</w:instrText>
            </w:r>
            <w:r w:rsidR="00B6703D">
              <w:fldChar w:fldCharType="separate"/>
            </w:r>
            <w:r w:rsidRPr="5F54071E" w:rsidR="5F54071E">
              <w:rPr>
                <w:rStyle w:val="Hyperlink"/>
              </w:rPr>
              <w:t>4</w:t>
            </w:r>
            <w:r w:rsidR="00B6703D">
              <w:fldChar w:fldCharType="end"/>
            </w:r>
          </w:hyperlink>
        </w:p>
        <w:p w:rsidR="00682B91" w:rsidP="5F54071E" w:rsidRDefault="00E209A2" w14:paraId="68D2C6C0" w14:textId="3CB7429C">
          <w:pPr>
            <w:pStyle w:val="Inhopg3"/>
            <w:tabs>
              <w:tab w:val="left" w:pos="1095"/>
              <w:tab w:val="right" w:leader="dot" w:pos="9015"/>
            </w:tabs>
            <w:rPr>
              <w:rStyle w:val="Hyperlink"/>
              <w:noProof/>
            </w:rPr>
          </w:pPr>
          <w:hyperlink w:anchor="_Toc223096793">
            <w:r w:rsidRPr="5F54071E" w:rsidR="5F54071E">
              <w:rPr>
                <w:rStyle w:val="Hyperlink"/>
              </w:rPr>
              <w:t>3.2.1</w:t>
            </w:r>
            <w:r w:rsidR="00B6703D">
              <w:tab/>
            </w:r>
            <w:r w:rsidRPr="5F54071E" w:rsidR="5F54071E">
              <w:rPr>
                <w:rStyle w:val="Hyperlink"/>
              </w:rPr>
              <w:t>Koppeling met de user-story</w:t>
            </w:r>
            <w:r w:rsidR="00B6703D">
              <w:tab/>
            </w:r>
            <w:r w:rsidR="00B6703D">
              <w:fldChar w:fldCharType="begin"/>
            </w:r>
            <w:r w:rsidR="00B6703D">
              <w:instrText>PAGEREF _Toc223096793 \h</w:instrText>
            </w:r>
            <w:r w:rsidR="00B6703D">
              <w:fldChar w:fldCharType="separate"/>
            </w:r>
            <w:r w:rsidRPr="5F54071E" w:rsidR="5F54071E">
              <w:rPr>
                <w:rStyle w:val="Hyperlink"/>
              </w:rPr>
              <w:t>8</w:t>
            </w:r>
            <w:r w:rsidR="00B6703D">
              <w:fldChar w:fldCharType="end"/>
            </w:r>
          </w:hyperlink>
        </w:p>
        <w:p w:rsidR="00682B91" w:rsidP="5F54071E" w:rsidRDefault="00E209A2" w14:paraId="791F9C46" w14:textId="031EE072">
          <w:pPr>
            <w:pStyle w:val="Inhopg1"/>
            <w:tabs>
              <w:tab w:val="left" w:pos="435"/>
              <w:tab w:val="right" w:leader="dot" w:pos="9015"/>
            </w:tabs>
            <w:rPr>
              <w:rStyle w:val="Hyperlink"/>
              <w:noProof/>
              <w:lang w:eastAsia="nl-NL"/>
            </w:rPr>
          </w:pPr>
          <w:hyperlink w:anchor="_Toc1006331341">
            <w:r w:rsidRPr="5F54071E" w:rsidR="5F54071E">
              <w:rPr>
                <w:rStyle w:val="Hyperlink"/>
              </w:rPr>
              <w:t>4</w:t>
            </w:r>
            <w:r w:rsidR="00B6703D">
              <w:tab/>
            </w:r>
            <w:r w:rsidRPr="5F54071E" w:rsidR="5F54071E">
              <w:rPr>
                <w:rStyle w:val="Hyperlink"/>
              </w:rPr>
              <w:t>Sitemap</w:t>
            </w:r>
            <w:r w:rsidR="00B6703D">
              <w:tab/>
            </w:r>
            <w:r w:rsidR="00B6703D">
              <w:fldChar w:fldCharType="begin"/>
            </w:r>
            <w:r w:rsidR="00B6703D">
              <w:instrText>PAGEREF _Toc1006331341 \h</w:instrText>
            </w:r>
            <w:r w:rsidR="00B6703D">
              <w:fldChar w:fldCharType="separate"/>
            </w:r>
            <w:r w:rsidRPr="5F54071E" w:rsidR="5F54071E">
              <w:rPr>
                <w:rStyle w:val="Hyperlink"/>
              </w:rPr>
              <w:t>9</w:t>
            </w:r>
            <w:r w:rsidR="00B6703D">
              <w:fldChar w:fldCharType="end"/>
            </w:r>
          </w:hyperlink>
        </w:p>
        <w:p w:rsidR="00682B91" w:rsidP="5F54071E" w:rsidRDefault="00E209A2" w14:paraId="4CBB122E" w14:textId="16F0F099">
          <w:pPr>
            <w:pStyle w:val="Inhopg1"/>
            <w:tabs>
              <w:tab w:val="left" w:pos="435"/>
              <w:tab w:val="right" w:leader="dot" w:pos="9015"/>
            </w:tabs>
            <w:rPr>
              <w:rStyle w:val="Hyperlink"/>
              <w:noProof/>
              <w:lang w:eastAsia="nl-NL"/>
            </w:rPr>
          </w:pPr>
          <w:hyperlink w:anchor="_Toc1000090179">
            <w:r w:rsidRPr="5F54071E" w:rsidR="5F54071E">
              <w:rPr>
                <w:rStyle w:val="Hyperlink"/>
              </w:rPr>
              <w:t>5</w:t>
            </w:r>
            <w:r w:rsidR="00B6703D">
              <w:tab/>
            </w:r>
            <w:r w:rsidRPr="5F54071E" w:rsidR="5F54071E">
              <w:rPr>
                <w:rStyle w:val="Hyperlink"/>
              </w:rPr>
              <w:t>Mockup</w:t>
            </w:r>
            <w:r w:rsidR="00B6703D">
              <w:tab/>
            </w:r>
            <w:r w:rsidR="00B6703D">
              <w:fldChar w:fldCharType="begin"/>
            </w:r>
            <w:r w:rsidR="00B6703D">
              <w:instrText>PAGEREF _Toc1000090179 \h</w:instrText>
            </w:r>
            <w:r w:rsidR="00B6703D">
              <w:fldChar w:fldCharType="separate"/>
            </w:r>
            <w:r w:rsidRPr="5F54071E" w:rsidR="5F54071E">
              <w:rPr>
                <w:rStyle w:val="Hyperlink"/>
              </w:rPr>
              <w:t>10</w:t>
            </w:r>
            <w:r w:rsidR="00B6703D">
              <w:fldChar w:fldCharType="end"/>
            </w:r>
          </w:hyperlink>
          <w:r w:rsidR="00B6703D">
            <w:fldChar w:fldCharType="end"/>
          </w:r>
        </w:p>
      </w:sdtContent>
    </w:sdt>
    <w:p w:rsidR="00F54C8A" w:rsidRDefault="00F54C8A" w14:paraId="19DB1F6A" w14:textId="3FB54627"/>
    <w:p w:rsidR="007A68DD" w:rsidRDefault="007A68DD" w14:paraId="0650D817" w14:textId="77777777">
      <w:pPr>
        <w:rPr>
          <w:rFonts w:asciiTheme="majorHAnsi" w:hAnsiTheme="majorHAnsi" w:eastAsiaTheme="majorEastAsia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6C0102" w:rsidP="51E005D5" w:rsidRDefault="0ADE9807" w14:paraId="1B46F6A9" w14:textId="7DD48F4C">
      <w:pPr>
        <w:pStyle w:val="Kop1"/>
      </w:pPr>
      <w:bookmarkStart w:name="_Toc625245135" w:id="3"/>
      <w:r>
        <w:lastRenderedPageBreak/>
        <w:t>Inleiding</w:t>
      </w:r>
      <w:bookmarkEnd w:id="3"/>
    </w:p>
    <w:p w:rsidR="51E005D5" w:rsidP="51E005D5" w:rsidRDefault="51E005D5" w14:paraId="7A68032B" w14:textId="4B26A0F8"/>
    <w:p w:rsidR="0B9A424B" w:rsidP="5F54071E" w:rsidRDefault="0B9A424B" w14:paraId="15F38383" w14:textId="2CB3281D">
      <w:pPr>
        <w:rPr>
          <w:rFonts w:ascii="Calibri" w:hAnsi="Calibri" w:eastAsia="Calibri" w:cs="Calibri"/>
        </w:rPr>
      </w:pPr>
      <w:r w:rsidRPr="0367B253" w:rsidR="6B0E3C89">
        <w:rPr>
          <w:rFonts w:ascii="Calibri" w:hAnsi="Calibri" w:eastAsia="Calibri" w:cs="Calibri"/>
        </w:rPr>
        <w:t xml:space="preserve">Heer </w:t>
      </w:r>
      <w:proofErr w:type="spellStart"/>
      <w:r w:rsidRPr="0367B253" w:rsidR="6B0E3C89">
        <w:rPr>
          <w:rFonts w:ascii="Calibri" w:hAnsi="Calibri" w:eastAsia="Calibri" w:cs="Calibri"/>
        </w:rPr>
        <w:t>Carleone</w:t>
      </w:r>
      <w:proofErr w:type="spellEnd"/>
      <w:r w:rsidRPr="0367B253" w:rsidR="6B0E3C89">
        <w:rPr>
          <w:rFonts w:ascii="Calibri" w:hAnsi="Calibri" w:eastAsia="Calibri" w:cs="Calibri"/>
        </w:rPr>
        <w:t xml:space="preserve"> is eigenaar van </w:t>
      </w:r>
      <w:proofErr w:type="spellStart"/>
      <w:r w:rsidRPr="0367B253" w:rsidR="6B0E3C89">
        <w:rPr>
          <w:rFonts w:ascii="Calibri" w:hAnsi="Calibri" w:eastAsia="Calibri" w:cs="Calibri"/>
        </w:rPr>
        <w:t>Pizzoloi</w:t>
      </w:r>
      <w:proofErr w:type="spellEnd"/>
      <w:r w:rsidRPr="0367B253" w:rsidR="6B0E3C89">
        <w:rPr>
          <w:rFonts w:ascii="Calibri" w:hAnsi="Calibri" w:eastAsia="Calibri" w:cs="Calibri"/>
        </w:rPr>
        <w:t xml:space="preserve">. </w:t>
      </w:r>
      <w:proofErr w:type="spellStart"/>
      <w:r w:rsidRPr="0367B253" w:rsidR="5C960E33">
        <w:rPr>
          <w:rFonts w:ascii="Calibri" w:hAnsi="Calibri" w:eastAsia="Calibri" w:cs="Calibri"/>
        </w:rPr>
        <w:t>Pizzoloi</w:t>
      </w:r>
      <w:proofErr w:type="spellEnd"/>
      <w:r w:rsidRPr="0367B253" w:rsidR="5C960E33">
        <w:rPr>
          <w:rFonts w:ascii="Calibri" w:hAnsi="Calibri" w:eastAsia="Calibri" w:cs="Calibri"/>
        </w:rPr>
        <w:t xml:space="preserve"> is een groot pizza bedrijf, waar dagelijks </w:t>
      </w:r>
      <w:r w:rsidRPr="0367B253" w:rsidR="77EC8C73">
        <w:rPr>
          <w:rFonts w:ascii="Calibri" w:hAnsi="Calibri" w:eastAsia="Calibri" w:cs="Calibri"/>
        </w:rPr>
        <w:t xml:space="preserve">pizza </w:t>
      </w:r>
      <w:r w:rsidRPr="0367B253" w:rsidR="2522A0A2">
        <w:rPr>
          <w:rFonts w:ascii="Calibri" w:hAnsi="Calibri" w:eastAsia="Calibri" w:cs="Calibri"/>
        </w:rPr>
        <w:t>wordt besteld</w:t>
      </w:r>
      <w:r w:rsidRPr="0367B253" w:rsidR="77EC8C73">
        <w:rPr>
          <w:rFonts w:ascii="Calibri" w:hAnsi="Calibri" w:eastAsia="Calibri" w:cs="Calibri"/>
        </w:rPr>
        <w:t xml:space="preserve">. </w:t>
      </w:r>
      <w:r w:rsidRPr="0367B253" w:rsidR="2B78B96D">
        <w:rPr>
          <w:rFonts w:ascii="Calibri" w:hAnsi="Calibri" w:eastAsia="Calibri" w:cs="Calibri"/>
        </w:rPr>
        <w:t>Als de klanten pizza willen bestellen moeten ze naar de pizza zaak gaan</w:t>
      </w:r>
      <w:r w:rsidRPr="0367B253" w:rsidR="63AA9FD4">
        <w:rPr>
          <w:rFonts w:ascii="Calibri" w:hAnsi="Calibri" w:eastAsia="Calibri" w:cs="Calibri"/>
        </w:rPr>
        <w:t xml:space="preserve"> of ze moet</w:t>
      </w:r>
      <w:r w:rsidRPr="0367B253" w:rsidR="52F0A929">
        <w:rPr>
          <w:rFonts w:ascii="Calibri" w:hAnsi="Calibri" w:eastAsia="Calibri" w:cs="Calibri"/>
        </w:rPr>
        <w:t>en bellen</w:t>
      </w:r>
      <w:r w:rsidRPr="0367B253" w:rsidR="6BEA7B18">
        <w:rPr>
          <w:rFonts w:ascii="Calibri" w:hAnsi="Calibri" w:eastAsia="Calibri" w:cs="Calibri"/>
        </w:rPr>
        <w:t>. H</w:t>
      </w:r>
      <w:r w:rsidRPr="0367B253" w:rsidR="55EEFF8F">
        <w:rPr>
          <w:rFonts w:ascii="Calibri" w:hAnsi="Calibri" w:eastAsia="Calibri" w:cs="Calibri"/>
        </w:rPr>
        <w:t>elaas kan de zaak niet iedereen tegelijk hun bestellingen opnemen</w:t>
      </w:r>
      <w:r w:rsidRPr="0367B253" w:rsidR="0E6CA6EE">
        <w:rPr>
          <w:rFonts w:ascii="Calibri" w:hAnsi="Calibri" w:eastAsia="Calibri" w:cs="Calibri"/>
        </w:rPr>
        <w:t xml:space="preserve"> wanneer</w:t>
      </w:r>
      <w:r w:rsidRPr="0367B253" w:rsidR="55EEFF8F">
        <w:rPr>
          <w:rFonts w:ascii="Calibri" w:hAnsi="Calibri" w:eastAsia="Calibri" w:cs="Calibri"/>
        </w:rPr>
        <w:t xml:space="preserve"> de pizza zaak </w:t>
      </w:r>
      <w:r w:rsidRPr="0367B253" w:rsidR="5F9C9F05">
        <w:rPr>
          <w:rFonts w:ascii="Calibri" w:hAnsi="Calibri" w:eastAsia="Calibri" w:cs="Calibri"/>
        </w:rPr>
        <w:t xml:space="preserve">heel </w:t>
      </w:r>
      <w:r w:rsidRPr="0367B253" w:rsidR="55EEFF8F">
        <w:rPr>
          <w:rFonts w:ascii="Calibri" w:hAnsi="Calibri" w:eastAsia="Calibri" w:cs="Calibri"/>
        </w:rPr>
        <w:t>druk is.</w:t>
      </w:r>
      <w:r w:rsidRPr="0367B253" w:rsidR="3B91D8AE">
        <w:rPr>
          <w:rFonts w:ascii="Calibri" w:hAnsi="Calibri" w:eastAsia="Calibri" w:cs="Calibri"/>
        </w:rPr>
        <w:t xml:space="preserve"> V</w:t>
      </w:r>
      <w:r w:rsidRPr="0367B253" w:rsidR="7AE900F2">
        <w:rPr>
          <w:rFonts w:ascii="Calibri" w:hAnsi="Calibri" w:eastAsia="Calibri" w:cs="Calibri"/>
        </w:rPr>
        <w:t xml:space="preserve">eel </w:t>
      </w:r>
      <w:r w:rsidRPr="0367B253" w:rsidR="6105B2BE">
        <w:rPr>
          <w:rFonts w:ascii="Calibri" w:hAnsi="Calibri" w:eastAsia="Calibri" w:cs="Calibri"/>
        </w:rPr>
        <w:t xml:space="preserve">klanten </w:t>
      </w:r>
      <w:r w:rsidRPr="0367B253" w:rsidR="7AE900F2">
        <w:rPr>
          <w:rFonts w:ascii="Calibri" w:hAnsi="Calibri" w:eastAsia="Calibri" w:cs="Calibri"/>
        </w:rPr>
        <w:t>vra</w:t>
      </w:r>
      <w:r w:rsidRPr="0367B253" w:rsidR="174DE5D2">
        <w:rPr>
          <w:rFonts w:ascii="Calibri" w:hAnsi="Calibri" w:eastAsia="Calibri" w:cs="Calibri"/>
        </w:rPr>
        <w:t>gen daarom</w:t>
      </w:r>
      <w:r w:rsidRPr="0367B253" w:rsidR="7AE900F2">
        <w:rPr>
          <w:rFonts w:ascii="Calibri" w:hAnsi="Calibri" w:eastAsia="Calibri" w:cs="Calibri"/>
        </w:rPr>
        <w:t xml:space="preserve"> bestellingen online mogelijk te </w:t>
      </w:r>
      <w:r w:rsidRPr="0367B253" w:rsidR="2397F0DF">
        <w:rPr>
          <w:rFonts w:ascii="Calibri" w:hAnsi="Calibri" w:eastAsia="Calibri" w:cs="Calibri"/>
        </w:rPr>
        <w:t xml:space="preserve">maken. </w:t>
      </w:r>
      <w:r w:rsidRPr="0367B253" w:rsidR="6FE34CE3">
        <w:rPr>
          <w:rFonts w:ascii="Calibri" w:hAnsi="Calibri" w:eastAsia="Calibri" w:cs="Calibri"/>
        </w:rPr>
        <w:t xml:space="preserve">Heer </w:t>
      </w:r>
      <w:proofErr w:type="spellStart"/>
      <w:r w:rsidRPr="0367B253" w:rsidR="6FE34CE3">
        <w:rPr>
          <w:rFonts w:ascii="Calibri" w:hAnsi="Calibri" w:eastAsia="Calibri" w:cs="Calibri"/>
        </w:rPr>
        <w:t>Carleone</w:t>
      </w:r>
      <w:proofErr w:type="spellEnd"/>
      <w:r w:rsidRPr="0367B253" w:rsidR="6FE34CE3">
        <w:rPr>
          <w:rFonts w:ascii="Calibri" w:hAnsi="Calibri" w:eastAsia="Calibri" w:cs="Calibri"/>
        </w:rPr>
        <w:t xml:space="preserve"> </w:t>
      </w:r>
      <w:r w:rsidRPr="0367B253" w:rsidR="15A7F0F0">
        <w:rPr>
          <w:rFonts w:ascii="Calibri" w:hAnsi="Calibri" w:eastAsia="Calibri" w:cs="Calibri"/>
        </w:rPr>
        <w:t>heeft</w:t>
      </w:r>
      <w:r w:rsidRPr="0367B253" w:rsidR="6FE34CE3">
        <w:rPr>
          <w:rFonts w:ascii="Calibri" w:hAnsi="Calibri" w:eastAsia="Calibri" w:cs="Calibri"/>
        </w:rPr>
        <w:t xml:space="preserve"> daarom </w:t>
      </w:r>
      <w:r w:rsidRPr="0367B253" w:rsidR="2EBBEBF4">
        <w:rPr>
          <w:rFonts w:ascii="Calibri" w:hAnsi="Calibri" w:eastAsia="Calibri" w:cs="Calibri"/>
        </w:rPr>
        <w:t xml:space="preserve">besloten om </w:t>
      </w:r>
      <w:r w:rsidRPr="0367B253" w:rsidR="6FE34CE3">
        <w:rPr>
          <w:rFonts w:ascii="Calibri" w:hAnsi="Calibri" w:eastAsia="Calibri" w:cs="Calibri"/>
        </w:rPr>
        <w:t>een website</w:t>
      </w:r>
      <w:r w:rsidRPr="0367B253" w:rsidR="1D6F971F">
        <w:rPr>
          <w:rFonts w:ascii="Calibri" w:hAnsi="Calibri" w:eastAsia="Calibri" w:cs="Calibri"/>
        </w:rPr>
        <w:t xml:space="preserve"> te openen</w:t>
      </w:r>
      <w:r w:rsidRPr="0367B253" w:rsidR="6FE34CE3">
        <w:rPr>
          <w:rFonts w:ascii="Calibri" w:hAnsi="Calibri" w:eastAsia="Calibri" w:cs="Calibri"/>
        </w:rPr>
        <w:t xml:space="preserve"> waar hem klanten bestellingen kunnen doen.</w:t>
      </w:r>
      <w:r>
        <w:br/>
      </w:r>
      <w:r>
        <w:br/>
      </w:r>
      <w:r w:rsidRPr="0367B253" w:rsidR="0B9A424B">
        <w:rPr>
          <w:rFonts w:ascii="Calibri" w:hAnsi="Calibri" w:eastAsia="Calibri" w:cs="Calibri"/>
        </w:rPr>
        <w:t>In deze document staan</w:t>
      </w:r>
      <w:r w:rsidRPr="0367B253" w:rsidR="3917DBB6">
        <w:rPr>
          <w:rFonts w:ascii="Calibri" w:hAnsi="Calibri" w:eastAsia="Calibri" w:cs="Calibri"/>
        </w:rPr>
        <w:t xml:space="preserve"> </w:t>
      </w:r>
      <w:r w:rsidRPr="0367B253" w:rsidR="0B9A424B">
        <w:rPr>
          <w:rFonts w:ascii="Calibri" w:hAnsi="Calibri" w:eastAsia="Calibri" w:cs="Calibri"/>
        </w:rPr>
        <w:t xml:space="preserve">de user </w:t>
      </w:r>
      <w:proofErr w:type="spellStart"/>
      <w:r w:rsidRPr="0367B253" w:rsidR="0B9A424B">
        <w:rPr>
          <w:rFonts w:ascii="Calibri" w:hAnsi="Calibri" w:eastAsia="Calibri" w:cs="Calibri"/>
        </w:rPr>
        <w:t>stories</w:t>
      </w:r>
      <w:proofErr w:type="spellEnd"/>
      <w:r w:rsidRPr="0367B253" w:rsidR="0925C509">
        <w:rPr>
          <w:rFonts w:ascii="Calibri" w:hAnsi="Calibri" w:eastAsia="Calibri" w:cs="Calibri"/>
        </w:rPr>
        <w:t xml:space="preserve"> wat de klanten en de eigenaar willen op de website</w:t>
      </w:r>
      <w:r w:rsidRPr="0367B253" w:rsidR="707C83E3">
        <w:rPr>
          <w:rFonts w:ascii="Calibri" w:hAnsi="Calibri" w:eastAsia="Calibri" w:cs="Calibri"/>
        </w:rPr>
        <w:t>. Ook zijn de</w:t>
      </w:r>
      <w:r w:rsidRPr="0367B253" w:rsidR="0B9A424B">
        <w:rPr>
          <w:rFonts w:ascii="Calibri" w:hAnsi="Calibri" w:eastAsia="Calibri" w:cs="Calibri"/>
        </w:rPr>
        <w:t xml:space="preserve"> </w:t>
      </w:r>
      <w:proofErr w:type="spellStart"/>
      <w:r w:rsidRPr="0367B253" w:rsidR="0B9A424B">
        <w:rPr>
          <w:rFonts w:ascii="Calibri" w:hAnsi="Calibri" w:eastAsia="Calibri" w:cs="Calibri"/>
        </w:rPr>
        <w:t>wireframes</w:t>
      </w:r>
      <w:proofErr w:type="spellEnd"/>
      <w:r w:rsidRPr="0367B253" w:rsidR="0B9A424B">
        <w:rPr>
          <w:rFonts w:ascii="Calibri" w:hAnsi="Calibri" w:eastAsia="Calibri" w:cs="Calibri"/>
        </w:rPr>
        <w:t xml:space="preserve"> en de </w:t>
      </w:r>
      <w:r w:rsidRPr="0367B253" w:rsidR="0B9A424B">
        <w:rPr>
          <w:rFonts w:ascii="Calibri" w:hAnsi="Calibri" w:eastAsia="Calibri" w:cs="Calibri"/>
        </w:rPr>
        <w:t>mockups</w:t>
      </w:r>
      <w:r w:rsidRPr="0367B253" w:rsidR="3503CD57">
        <w:rPr>
          <w:rFonts w:ascii="Calibri" w:hAnsi="Calibri" w:eastAsia="Calibri" w:cs="Calibri"/>
        </w:rPr>
        <w:t xml:space="preserve"> te zien in deze document</w:t>
      </w:r>
      <w:r w:rsidRPr="0367B253" w:rsidR="287BE54D">
        <w:rPr>
          <w:rFonts w:ascii="Calibri" w:hAnsi="Calibri" w:eastAsia="Calibri" w:cs="Calibri"/>
        </w:rPr>
        <w:t>.</w:t>
      </w:r>
      <w:proofErr w:type="spellStart"/>
      <w:proofErr w:type="spellEnd"/>
      <w:proofErr w:type="spellStart"/>
      <w:proofErr w:type="spellEnd"/>
      <w:proofErr w:type="spellStart"/>
      <w:proofErr w:type="spellEnd"/>
    </w:p>
    <w:p w:rsidR="000A6C16" w:rsidP="002F11DC" w:rsidRDefault="48228C24" w14:paraId="17FFF8B8" w14:textId="77777777">
      <w:pPr>
        <w:pStyle w:val="Kop1"/>
      </w:pPr>
      <w:bookmarkStart w:name="_Toc1954658253" w:id="4"/>
      <w:r>
        <w:t>User Story</w:t>
      </w:r>
      <w:bookmarkEnd w:id="4"/>
    </w:p>
    <w:p w:rsidR="0002660E" w:rsidP="000A6C16" w:rsidRDefault="006E3563" w14:paraId="1442656C" w14:textId="50BCC6A9">
      <w:r>
        <w:t>Geef hier aan welke user story er gedaan gaat worden, in welke sprint en wie het gaat doen</w:t>
      </w:r>
    </w:p>
    <w:p w:rsidR="00C254E7" w:rsidRDefault="00C254E7" w14:paraId="6D8B218C" w14:textId="77777777"/>
    <w:tbl>
      <w:tblPr>
        <w:tblStyle w:val="Tabelraster"/>
        <w:tblW w:w="9067" w:type="dxa"/>
        <w:tblLook w:val="04A0" w:firstRow="1" w:lastRow="0" w:firstColumn="1" w:lastColumn="0" w:noHBand="0" w:noVBand="1"/>
      </w:tblPr>
      <w:tblGrid>
        <w:gridCol w:w="1129"/>
        <w:gridCol w:w="993"/>
        <w:gridCol w:w="4961"/>
        <w:gridCol w:w="1984"/>
      </w:tblGrid>
      <w:tr w:rsidR="006E3563" w:rsidTr="5F54071E" w14:paraId="6880A6F3" w14:textId="77777777">
        <w:tc>
          <w:tcPr>
            <w:tcW w:w="1129" w:type="dxa"/>
          </w:tcPr>
          <w:p w:rsidR="006E3563" w:rsidRDefault="006E3563" w14:paraId="4CA7AD8A" w14:textId="0B75FAE6">
            <w:r>
              <w:t xml:space="preserve">Sprint nummer </w:t>
            </w:r>
          </w:p>
        </w:tc>
        <w:tc>
          <w:tcPr>
            <w:tcW w:w="993" w:type="dxa"/>
          </w:tcPr>
          <w:p w:rsidR="006E3563" w:rsidRDefault="006E3563" w14:paraId="4B71206F" w14:textId="6BC1467E">
            <w:r>
              <w:t>US nummer</w:t>
            </w:r>
          </w:p>
        </w:tc>
        <w:tc>
          <w:tcPr>
            <w:tcW w:w="4961" w:type="dxa"/>
          </w:tcPr>
          <w:p w:rsidR="006E3563" w:rsidRDefault="006E3563" w14:paraId="57B96C36" w14:textId="3C8B6A13">
            <w:r>
              <w:t>User Story</w:t>
            </w:r>
          </w:p>
        </w:tc>
        <w:tc>
          <w:tcPr>
            <w:tcW w:w="1984" w:type="dxa"/>
          </w:tcPr>
          <w:p w:rsidR="006E3563" w:rsidRDefault="006E3563" w14:paraId="7F792EBA" w14:textId="76E730D4">
            <w:r>
              <w:t>Wie</w:t>
            </w:r>
          </w:p>
        </w:tc>
      </w:tr>
      <w:tr w:rsidR="006E3563" w:rsidTr="5F54071E" w14:paraId="6FD8C19A" w14:textId="77777777">
        <w:tc>
          <w:tcPr>
            <w:tcW w:w="1129" w:type="dxa"/>
          </w:tcPr>
          <w:p w:rsidR="006E3563" w:rsidRDefault="4BCFE47F" w14:paraId="2A91BA34" w14:textId="67AB357B">
            <w:r>
              <w:t>2</w:t>
            </w:r>
          </w:p>
        </w:tc>
        <w:tc>
          <w:tcPr>
            <w:tcW w:w="993" w:type="dxa"/>
          </w:tcPr>
          <w:p w:rsidR="006E3563" w:rsidRDefault="1BCA91DB" w14:paraId="78DF23AE" w14:textId="5C61E679">
            <w:r>
              <w:t>1</w:t>
            </w:r>
          </w:p>
        </w:tc>
        <w:tc>
          <w:tcPr>
            <w:tcW w:w="4961" w:type="dxa"/>
          </w:tcPr>
          <w:p w:rsidR="006E3563" w:rsidRDefault="577B877C" w14:paraId="33A13562" w14:textId="75423913">
            <w:r>
              <w:t xml:space="preserve">Als klant wil ik </w:t>
            </w:r>
            <w:r w:rsidR="1A8D2D90">
              <w:t>een</w:t>
            </w:r>
            <w:r w:rsidR="67076D2B">
              <w:t xml:space="preserve"> navigatie</w:t>
            </w:r>
            <w:r w:rsidR="2CAE24B4">
              <w:t>balk die</w:t>
            </w:r>
            <w:r w:rsidR="67076D2B">
              <w:t xml:space="preserve"> naar het </w:t>
            </w:r>
            <w:r w:rsidR="657B0D67">
              <w:t>homepagina</w:t>
            </w:r>
            <w:r w:rsidR="20BBF7C9">
              <w:t xml:space="preserve"> en contactpagina gaat, zodat ik makkelijker naar de verschillende </w:t>
            </w:r>
            <w:r w:rsidR="07497E5A">
              <w:t>pagina's</w:t>
            </w:r>
            <w:r w:rsidR="20BBF7C9">
              <w:t xml:space="preserve"> kan gaan.</w:t>
            </w:r>
          </w:p>
        </w:tc>
        <w:tc>
          <w:tcPr>
            <w:tcW w:w="1984" w:type="dxa"/>
          </w:tcPr>
          <w:p w:rsidR="006E3563" w:rsidRDefault="68585AF4" w14:paraId="4A89B7EF" w14:textId="36BA1A85">
            <w:proofErr w:type="spellStart"/>
            <w:r>
              <w:t>Jian</w:t>
            </w:r>
            <w:proofErr w:type="spellEnd"/>
          </w:p>
        </w:tc>
      </w:tr>
      <w:tr w:rsidR="006E3563" w:rsidTr="5F54071E" w14:paraId="65631FF2" w14:textId="77777777">
        <w:tc>
          <w:tcPr>
            <w:tcW w:w="1129" w:type="dxa"/>
          </w:tcPr>
          <w:p w:rsidR="006E3563" w:rsidRDefault="3AADA83E" w14:paraId="698815B9" w14:textId="1B0894EF">
            <w:r>
              <w:t>2</w:t>
            </w:r>
            <w:r w:rsidR="790E7185">
              <w:t>, 3 en 4</w:t>
            </w:r>
          </w:p>
        </w:tc>
        <w:tc>
          <w:tcPr>
            <w:tcW w:w="993" w:type="dxa"/>
          </w:tcPr>
          <w:p w:rsidR="006E3563" w:rsidRDefault="1BCA91DB" w14:paraId="0674D2E5" w14:textId="4920F2E6">
            <w:r>
              <w:t>2</w:t>
            </w:r>
          </w:p>
        </w:tc>
        <w:tc>
          <w:tcPr>
            <w:tcW w:w="4961" w:type="dxa"/>
          </w:tcPr>
          <w:p w:rsidR="006E3563" w:rsidP="1ECD37F7" w:rsidRDefault="74A05703" w14:paraId="24B63FE3" w14:textId="1FF41B07">
            <w:r>
              <w:t>Als klant</w:t>
            </w:r>
            <w:r w:rsidR="0E46284A">
              <w:t xml:space="preserve"> </w:t>
            </w:r>
            <w:r w:rsidR="524E2482">
              <w:t>wil ik</w:t>
            </w:r>
            <w:r w:rsidR="164D1043">
              <w:t xml:space="preserve"> 3 categorieën pizza's</w:t>
            </w:r>
            <w:r w:rsidR="31A0971B">
              <w:t xml:space="preserve"> in de homepagina, zodat ik gelijk kan zien welke keuzes er zijn.</w:t>
            </w:r>
          </w:p>
        </w:tc>
        <w:tc>
          <w:tcPr>
            <w:tcW w:w="1984" w:type="dxa"/>
          </w:tcPr>
          <w:p w:rsidR="006E3563" w:rsidP="7F0F43E2" w:rsidRDefault="68585AF4" w14:paraId="7EBDAD98" w14:textId="5FCA7842">
            <w:proofErr w:type="spellStart"/>
            <w:r>
              <w:t>Jian</w:t>
            </w:r>
            <w:proofErr w:type="spellEnd"/>
          </w:p>
        </w:tc>
      </w:tr>
      <w:tr w:rsidR="006E3563" w:rsidTr="5F54071E" w14:paraId="09682A82" w14:textId="77777777">
        <w:tc>
          <w:tcPr>
            <w:tcW w:w="1129" w:type="dxa"/>
          </w:tcPr>
          <w:p w:rsidR="006E3563" w:rsidRDefault="5B9B4BDD" w14:paraId="583DD1CE" w14:textId="72B79174">
            <w:r>
              <w:t>5</w:t>
            </w:r>
          </w:p>
        </w:tc>
        <w:tc>
          <w:tcPr>
            <w:tcW w:w="993" w:type="dxa"/>
          </w:tcPr>
          <w:p w:rsidR="006E3563" w:rsidRDefault="52DA4479" w14:paraId="7914D438" w14:textId="26CF645F">
            <w:r>
              <w:t>3</w:t>
            </w:r>
          </w:p>
        </w:tc>
        <w:tc>
          <w:tcPr>
            <w:tcW w:w="4961" w:type="dxa"/>
          </w:tcPr>
          <w:p w:rsidR="006E3563" w:rsidP="1ECD37F7" w:rsidRDefault="6E738BBB" w14:paraId="56A6A3A7" w14:textId="08C5EDEC">
            <w:r>
              <w:t>Als klant wil ik</w:t>
            </w:r>
            <w:r w:rsidR="498D9A87">
              <w:t xml:space="preserve"> minste 1</w:t>
            </w:r>
            <w:r w:rsidR="46B8B678">
              <w:t xml:space="preserve"> </w:t>
            </w:r>
            <w:r w:rsidR="4FAC83A5">
              <w:t>pizza kunnen bestellen</w:t>
            </w:r>
            <w:r w:rsidR="694BA237">
              <w:t xml:space="preserve">, zodat </w:t>
            </w:r>
            <w:r w:rsidR="61990D33">
              <w:t>ik</w:t>
            </w:r>
            <w:r w:rsidR="05BF79C3">
              <w:t xml:space="preserve"> pizza kan eten</w:t>
            </w:r>
            <w:r w:rsidR="4ED5DAE8">
              <w:t>.</w:t>
            </w:r>
          </w:p>
        </w:tc>
        <w:tc>
          <w:tcPr>
            <w:tcW w:w="1984" w:type="dxa"/>
          </w:tcPr>
          <w:p w:rsidR="006E3563" w:rsidP="7F0F43E2" w:rsidRDefault="68585AF4" w14:paraId="51E11303" w14:textId="7FFFDFD6">
            <w:proofErr w:type="spellStart"/>
            <w:r>
              <w:t>Jian</w:t>
            </w:r>
            <w:proofErr w:type="spellEnd"/>
          </w:p>
        </w:tc>
      </w:tr>
      <w:tr w:rsidR="006E3563" w:rsidTr="5F54071E" w14:paraId="71421BB9" w14:textId="77777777">
        <w:tc>
          <w:tcPr>
            <w:tcW w:w="1129" w:type="dxa"/>
          </w:tcPr>
          <w:p w:rsidR="006E3563" w:rsidRDefault="5A99FC24" w14:paraId="7C3374F8" w14:textId="78EFDB08">
            <w:r>
              <w:t>5</w:t>
            </w:r>
          </w:p>
        </w:tc>
        <w:tc>
          <w:tcPr>
            <w:tcW w:w="993" w:type="dxa"/>
          </w:tcPr>
          <w:p w:rsidR="006E3563" w:rsidRDefault="52DA4479" w14:paraId="3E38A230" w14:textId="6745702E">
            <w:r>
              <w:t>4</w:t>
            </w:r>
          </w:p>
        </w:tc>
        <w:tc>
          <w:tcPr>
            <w:tcW w:w="4961" w:type="dxa"/>
          </w:tcPr>
          <w:p w:rsidR="006E3563" w:rsidP="1ECD37F7" w:rsidRDefault="115C6F59" w14:paraId="5D1B53B0" w14:textId="4007B3B1">
            <w:r>
              <w:t>Als klant wil ik</w:t>
            </w:r>
            <w:r w:rsidR="2F2983C1">
              <w:t xml:space="preserve"> uit medium pizza (25cm), large (35cm) of </w:t>
            </w:r>
            <w:proofErr w:type="spellStart"/>
            <w:r w:rsidR="2F2983C1">
              <w:t>calzone</w:t>
            </w:r>
            <w:proofErr w:type="spellEnd"/>
            <w:r w:rsidR="2F2983C1">
              <w:t xml:space="preserve"> kiezen</w:t>
            </w:r>
            <w:r w:rsidR="1A85CEBD">
              <w:t xml:space="preserve">, zodat ik </w:t>
            </w:r>
            <w:r w:rsidR="6704F33F">
              <w:t>de pizza volledig kan opeten</w:t>
            </w:r>
            <w:r w:rsidR="7BFDD479">
              <w:t>.</w:t>
            </w:r>
          </w:p>
        </w:tc>
        <w:tc>
          <w:tcPr>
            <w:tcW w:w="1984" w:type="dxa"/>
          </w:tcPr>
          <w:p w:rsidR="006E3563" w:rsidP="7F0F43E2" w:rsidRDefault="68585AF4" w14:paraId="7C66820B" w14:textId="7D7090C2">
            <w:proofErr w:type="spellStart"/>
            <w:r>
              <w:t>Jian</w:t>
            </w:r>
            <w:proofErr w:type="spellEnd"/>
          </w:p>
        </w:tc>
      </w:tr>
      <w:tr w:rsidR="006E3563" w:rsidTr="5F54071E" w14:paraId="2F4896CF" w14:textId="77777777">
        <w:tc>
          <w:tcPr>
            <w:tcW w:w="1129" w:type="dxa"/>
          </w:tcPr>
          <w:p w:rsidR="006E3563" w:rsidRDefault="16BDC457" w14:paraId="102E7142" w14:textId="17FE6D46">
            <w:r>
              <w:t>6</w:t>
            </w:r>
          </w:p>
        </w:tc>
        <w:tc>
          <w:tcPr>
            <w:tcW w:w="993" w:type="dxa"/>
          </w:tcPr>
          <w:p w:rsidR="006E3563" w:rsidRDefault="40CB828A" w14:paraId="7304471C" w14:textId="1F0E0112">
            <w:r>
              <w:t>5</w:t>
            </w:r>
          </w:p>
        </w:tc>
        <w:tc>
          <w:tcPr>
            <w:tcW w:w="4961" w:type="dxa"/>
          </w:tcPr>
          <w:p w:rsidR="006E3563" w:rsidP="51E005D5" w:rsidRDefault="3E7D7475" w14:paraId="60BBBDED" w14:textId="23816665">
            <w:r>
              <w:t>Als pizzabakker wil ik kunnen inloggen bij een inlogpagina, zodat ik producten kan wijzigen, contactpagina kan updaten of bestellingen kan zien.</w:t>
            </w:r>
          </w:p>
        </w:tc>
        <w:tc>
          <w:tcPr>
            <w:tcW w:w="1984" w:type="dxa"/>
          </w:tcPr>
          <w:p w:rsidR="006E3563" w:rsidP="7F0F43E2" w:rsidRDefault="68585AF4" w14:paraId="1D721BD8" w14:textId="50692645">
            <w:proofErr w:type="spellStart"/>
            <w:r>
              <w:t>Jian</w:t>
            </w:r>
            <w:proofErr w:type="spellEnd"/>
          </w:p>
        </w:tc>
      </w:tr>
      <w:tr w:rsidR="006E3563" w:rsidTr="5F54071E" w14:paraId="2A8444A4" w14:textId="77777777">
        <w:tc>
          <w:tcPr>
            <w:tcW w:w="1129" w:type="dxa"/>
          </w:tcPr>
          <w:p w:rsidR="006E3563" w:rsidRDefault="10D7B6ED" w14:paraId="0ECE46DD" w14:textId="0758F1F0">
            <w:r>
              <w:t>6</w:t>
            </w:r>
          </w:p>
        </w:tc>
        <w:tc>
          <w:tcPr>
            <w:tcW w:w="993" w:type="dxa"/>
          </w:tcPr>
          <w:p w:rsidR="006E3563" w:rsidRDefault="40CB828A" w14:paraId="6AD29CF9" w14:textId="66668802">
            <w:r>
              <w:t>6</w:t>
            </w:r>
          </w:p>
        </w:tc>
        <w:tc>
          <w:tcPr>
            <w:tcW w:w="4961" w:type="dxa"/>
          </w:tcPr>
          <w:p w:rsidR="006E3563" w:rsidP="7F0F43E2" w:rsidRDefault="2974E80D" w14:paraId="1A814096" w14:textId="155F2F3C">
            <w:r>
              <w:t xml:space="preserve">Als </w:t>
            </w:r>
            <w:r w:rsidR="4E8E044E">
              <w:t xml:space="preserve">pizzabakker </w:t>
            </w:r>
            <w:r w:rsidR="39C58C55">
              <w:t>zie</w:t>
            </w:r>
            <w:r w:rsidR="7704901C">
              <w:t xml:space="preserve"> ik</w:t>
            </w:r>
            <w:r w:rsidR="39C58C55">
              <w:t xml:space="preserve"> alle bestellingen met bestelstatus</w:t>
            </w:r>
            <w:r w:rsidR="39FBD9EA">
              <w:t xml:space="preserve">, zodat ik </w:t>
            </w:r>
            <w:r w:rsidR="2273D608">
              <w:t xml:space="preserve">de </w:t>
            </w:r>
            <w:r w:rsidR="78A97C9F">
              <w:t>juiste pizza's kan voorbereiden</w:t>
            </w:r>
            <w:r w:rsidR="39FBD9EA">
              <w:t>.</w:t>
            </w:r>
          </w:p>
        </w:tc>
        <w:tc>
          <w:tcPr>
            <w:tcW w:w="1984" w:type="dxa"/>
          </w:tcPr>
          <w:p w:rsidR="006E3563" w:rsidP="7F0F43E2" w:rsidRDefault="68585AF4" w14:paraId="6B978C16" w14:textId="7C2E9C95">
            <w:proofErr w:type="spellStart"/>
            <w:r>
              <w:t>Jian</w:t>
            </w:r>
            <w:proofErr w:type="spellEnd"/>
          </w:p>
        </w:tc>
      </w:tr>
      <w:tr w:rsidR="51E005D5" w:rsidTr="5F54071E" w14:paraId="6F326B74" w14:textId="77777777">
        <w:trPr>
          <w:trHeight w:val="300"/>
        </w:trPr>
        <w:tc>
          <w:tcPr>
            <w:tcW w:w="1129" w:type="dxa"/>
          </w:tcPr>
          <w:p w:rsidR="3BFA5886" w:rsidP="51E005D5" w:rsidRDefault="3BFA5886" w14:paraId="26AC8763" w14:textId="7FDFAE32">
            <w:r>
              <w:t>6</w:t>
            </w:r>
          </w:p>
        </w:tc>
        <w:tc>
          <w:tcPr>
            <w:tcW w:w="993" w:type="dxa"/>
          </w:tcPr>
          <w:p w:rsidR="5A9D501C" w:rsidP="51E005D5" w:rsidRDefault="5A9D501C" w14:paraId="3E63F614" w14:textId="07D67D75">
            <w:r>
              <w:t>7</w:t>
            </w:r>
          </w:p>
        </w:tc>
        <w:tc>
          <w:tcPr>
            <w:tcW w:w="4961" w:type="dxa"/>
          </w:tcPr>
          <w:p w:rsidR="77AF5175" w:rsidP="51E005D5" w:rsidRDefault="77AF5175" w14:paraId="739CFE3E" w14:textId="40B424FC">
            <w:r>
              <w:t xml:space="preserve">Als pizzabakker wil </w:t>
            </w:r>
            <w:r w:rsidR="7C52AD08">
              <w:t xml:space="preserve">ik </w:t>
            </w:r>
            <w:r>
              <w:t xml:space="preserve">bij de bestelstatus </w:t>
            </w:r>
            <w:proofErr w:type="spellStart"/>
            <w:r w:rsidR="365436A7">
              <w:t>to</w:t>
            </w:r>
            <w:proofErr w:type="spellEnd"/>
            <w:r w:rsidR="365436A7">
              <w:t xml:space="preserve"> do, in </w:t>
            </w:r>
            <w:proofErr w:type="spellStart"/>
            <w:r w:rsidR="365436A7">
              <w:t>progress</w:t>
            </w:r>
            <w:proofErr w:type="spellEnd"/>
            <w:r w:rsidR="365436A7">
              <w:t xml:space="preserve"> en </w:t>
            </w:r>
            <w:proofErr w:type="spellStart"/>
            <w:r w:rsidR="365436A7">
              <w:t>done</w:t>
            </w:r>
            <w:proofErr w:type="spellEnd"/>
            <w:r w:rsidR="365436A7">
              <w:t xml:space="preserve"> aangeven, zodat</w:t>
            </w:r>
            <w:r w:rsidR="3578D7F0">
              <w:t xml:space="preserve"> </w:t>
            </w:r>
            <w:r w:rsidR="365436A7">
              <w:t xml:space="preserve">ik </w:t>
            </w:r>
            <w:r w:rsidR="28563A4A">
              <w:t>weet wat ik moet.</w:t>
            </w:r>
          </w:p>
        </w:tc>
        <w:tc>
          <w:tcPr>
            <w:tcW w:w="1984" w:type="dxa"/>
          </w:tcPr>
          <w:p w:rsidR="5AB224D5" w:rsidP="51E005D5" w:rsidRDefault="5AB224D5" w14:paraId="3736CCA6" w14:textId="6F2E1E56">
            <w:proofErr w:type="spellStart"/>
            <w:r>
              <w:t>Jian</w:t>
            </w:r>
            <w:proofErr w:type="spellEnd"/>
          </w:p>
        </w:tc>
      </w:tr>
      <w:tr w:rsidR="51E005D5" w:rsidTr="5F54071E" w14:paraId="362F51EC" w14:textId="77777777">
        <w:trPr>
          <w:trHeight w:val="300"/>
        </w:trPr>
        <w:tc>
          <w:tcPr>
            <w:tcW w:w="1129" w:type="dxa"/>
          </w:tcPr>
          <w:p w:rsidR="19A52F13" w:rsidP="51E005D5" w:rsidRDefault="19A52F13" w14:paraId="43AF7840" w14:textId="7EE09CF1">
            <w:r>
              <w:t>7</w:t>
            </w:r>
          </w:p>
        </w:tc>
        <w:tc>
          <w:tcPr>
            <w:tcW w:w="993" w:type="dxa"/>
          </w:tcPr>
          <w:p w:rsidR="5A9D501C" w:rsidP="51E005D5" w:rsidRDefault="5A9D501C" w14:paraId="6EB9BC4D" w14:textId="1EB68E77">
            <w:r>
              <w:t>8</w:t>
            </w:r>
          </w:p>
        </w:tc>
        <w:tc>
          <w:tcPr>
            <w:tcW w:w="4961" w:type="dxa"/>
          </w:tcPr>
          <w:p w:rsidR="5AB224D5" w:rsidP="51E005D5" w:rsidRDefault="5AB224D5" w14:paraId="41A198AD" w14:textId="37DD41FB">
            <w:r>
              <w:t>Als klant wil ik meerdere pizza's bestellen, zodat ik geen meerdere bestellingen hoeft te plaatsen.</w:t>
            </w:r>
          </w:p>
        </w:tc>
        <w:tc>
          <w:tcPr>
            <w:tcW w:w="1984" w:type="dxa"/>
          </w:tcPr>
          <w:p w:rsidR="19ECE59D" w:rsidP="51E005D5" w:rsidRDefault="19ECE59D" w14:paraId="375D9D08" w14:textId="325C5475">
            <w:proofErr w:type="spellStart"/>
            <w:r>
              <w:t>Jian</w:t>
            </w:r>
            <w:proofErr w:type="spellEnd"/>
          </w:p>
        </w:tc>
      </w:tr>
    </w:tbl>
    <w:p w:rsidR="00C254E7" w:rsidRDefault="00C254E7" w14:paraId="667E8EC5" w14:textId="78C30B08">
      <w:r>
        <w:br w:type="page"/>
      </w:r>
    </w:p>
    <w:p w:rsidR="00A257DF" w:rsidP="002F11DC" w:rsidRDefault="48228C24" w14:paraId="2038000C" w14:textId="77777777">
      <w:pPr>
        <w:pStyle w:val="Kop1"/>
      </w:pPr>
      <w:bookmarkStart w:name="_Toc1272990549" w:id="5"/>
      <w:proofErr w:type="spellStart"/>
      <w:r>
        <w:lastRenderedPageBreak/>
        <w:t>Wireframe</w:t>
      </w:r>
      <w:bookmarkEnd w:id="5"/>
      <w:proofErr w:type="spellEnd"/>
    </w:p>
    <w:p w:rsidR="00A85652" w:rsidRDefault="00062187" w14:paraId="4CF6888B" w14:textId="77777777">
      <w:r>
        <w:t xml:space="preserve">In dit </w:t>
      </w:r>
      <w:r w:rsidR="00305F1E">
        <w:t>hoofdstuk</w:t>
      </w:r>
      <w:r>
        <w:t xml:space="preserve"> behandelen wij de </w:t>
      </w:r>
      <w:proofErr w:type="spellStart"/>
      <w:r>
        <w:t>wireframes</w:t>
      </w:r>
      <w:proofErr w:type="spellEnd"/>
      <w:r>
        <w:t xml:space="preserve">. De </w:t>
      </w:r>
      <w:proofErr w:type="spellStart"/>
      <w:r>
        <w:t>wireframes</w:t>
      </w:r>
      <w:proofErr w:type="spellEnd"/>
      <w:r>
        <w:t xml:space="preserve"> </w:t>
      </w:r>
      <w:r w:rsidR="00A60D6B">
        <w:t>geven een grove schet</w:t>
      </w:r>
      <w:r w:rsidR="001548B9">
        <w:t xml:space="preserve">s weer van hoe de applicatie eruit komt te zien. Hierin worden </w:t>
      </w:r>
      <w:r w:rsidR="00F63162">
        <w:t>de kern element</w:t>
      </w:r>
      <w:r w:rsidR="00AB6617">
        <w:t>en</w:t>
      </w:r>
      <w:r w:rsidR="00F63162">
        <w:t xml:space="preserve"> geplaatst </w:t>
      </w:r>
      <w:r w:rsidR="00AB6617">
        <w:t>zodat de features van de applicatie weergegeven worden.</w:t>
      </w:r>
      <w:r w:rsidR="008A72D6">
        <w:t xml:space="preserve"> Ook koppelen we de User-</w:t>
      </w:r>
      <w:proofErr w:type="spellStart"/>
      <w:r w:rsidR="008A72D6">
        <w:t>stories</w:t>
      </w:r>
      <w:proofErr w:type="spellEnd"/>
      <w:r w:rsidR="008A72D6">
        <w:t xml:space="preserve"> in dit hoofdstuk aan de </w:t>
      </w:r>
      <w:proofErr w:type="spellStart"/>
      <w:r w:rsidR="008A72D6">
        <w:t>wireframes</w:t>
      </w:r>
      <w:proofErr w:type="spellEnd"/>
      <w:r w:rsidR="008A72D6">
        <w:t xml:space="preserve"> en </w:t>
      </w:r>
      <w:r w:rsidR="00A85652">
        <w:t>dit zal ook de user-</w:t>
      </w:r>
      <w:proofErr w:type="spellStart"/>
      <w:r w:rsidR="00A85652">
        <w:t>stories</w:t>
      </w:r>
      <w:proofErr w:type="spellEnd"/>
      <w:r w:rsidR="00A85652">
        <w:t xml:space="preserve"> verduidelijken.</w:t>
      </w:r>
    </w:p>
    <w:p w:rsidR="00C2320C" w:rsidP="006E3FF1" w:rsidRDefault="52F0FFA7" w14:paraId="0FC15A34" w14:textId="2D3C37FE">
      <w:pPr>
        <w:pStyle w:val="Kop2"/>
      </w:pPr>
      <w:bookmarkStart w:name="_Toc1532290731" w:id="6"/>
      <w:r>
        <w:t xml:space="preserve">&lt;naam van </w:t>
      </w:r>
      <w:proofErr w:type="spellStart"/>
      <w:r>
        <w:t>wireframe</w:t>
      </w:r>
      <w:proofErr w:type="spellEnd"/>
      <w:r>
        <w:t xml:space="preserve"> pagina&gt;</w:t>
      </w:r>
      <w:bookmarkEnd w:id="6"/>
    </w:p>
    <w:p w:rsidRPr="006D198D" w:rsidR="006D198D" w:rsidP="006D198D" w:rsidRDefault="49EC33BC" w14:paraId="1AD947F3" w14:textId="1744B223">
      <w:r>
        <w:t>De start van de applicatie</w:t>
      </w:r>
      <w:r w:rsidR="457A2F75">
        <w:t xml:space="preserve">. </w:t>
      </w:r>
    </w:p>
    <w:p w:rsidR="70261F4B" w:rsidRDefault="70261F4B" w14:paraId="3F6E0411" w14:textId="335F728A">
      <w:r>
        <w:t>Homepagina:</w:t>
      </w:r>
    </w:p>
    <w:p w:rsidR="09AE97BD" w:rsidP="51E005D5" w:rsidRDefault="09AE97BD" w14:paraId="63CFE68A" w14:textId="7FAA9992">
      <w:r>
        <w:rPr>
          <w:noProof/>
        </w:rPr>
        <w:drawing>
          <wp:inline distT="0" distB="0" distL="0" distR="0" wp14:anchorId="1FF89839" wp14:editId="3B107FE6">
            <wp:extent cx="4572000" cy="2886075"/>
            <wp:effectExtent l="0" t="0" r="0" b="0"/>
            <wp:docPr id="746461160" name="Afbeelding 746461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07D" w:rsidP="0030707D" w:rsidRDefault="0030707D" w14:paraId="062F5AFD" w14:textId="216FC69E"/>
    <w:p w:rsidR="006D198D" w:rsidP="00FF762C" w:rsidRDefault="457A2F75" w14:paraId="011FF719" w14:textId="08D7F08A">
      <w:pPr>
        <w:pStyle w:val="Kop3"/>
      </w:pPr>
      <w:bookmarkStart w:name="_Toc664407484" w:id="7"/>
      <w:r>
        <w:t>Koppeling met de user-story</w:t>
      </w:r>
      <w:bookmarkEnd w:id="7"/>
    </w:p>
    <w:p w:rsidRPr="0093344D" w:rsidR="0093344D" w:rsidP="0093344D" w:rsidRDefault="00B76220" w14:paraId="5F33A131" w14:textId="09730A83">
      <w:r>
        <w:t>De user-story die gekoppeld is aan het startscherm</w:t>
      </w:r>
      <w:r w:rsidR="00F15F84">
        <w:t xml:space="preserve"> is:</w:t>
      </w:r>
    </w:p>
    <w:p w:rsidR="00F15F84" w:rsidP="5F54071E" w:rsidRDefault="64F407A6" w14:paraId="10552D8B" w14:textId="2068817E">
      <w:pPr>
        <w:rPr>
          <w:rFonts w:ascii="Calibri" w:hAnsi="Calibri" w:eastAsia="Calibri" w:cs="Calibri"/>
        </w:rPr>
      </w:pPr>
      <w:r>
        <w:t>US 1</w:t>
      </w:r>
      <w:r w:rsidR="13A2582F">
        <w:t>:</w:t>
      </w:r>
      <w:r w:rsidRPr="5F54071E" w:rsidR="13A2582F">
        <w:rPr>
          <w:rFonts w:ascii="Calibri" w:hAnsi="Calibri" w:eastAsia="Calibri" w:cs="Calibri"/>
          <w:color w:val="000000" w:themeColor="text1"/>
        </w:rPr>
        <w:t xml:space="preserve"> Als klant wil ik een navigatiebalk die naar het homepagina en contactpagina gaat, zodat ik makkelijker naar de verschillende pagina's kan gaan.</w:t>
      </w:r>
    </w:p>
    <w:p w:rsidR="13A2582F" w:rsidP="5F54071E" w:rsidRDefault="13A2582F" w14:paraId="0FC065C6" w14:textId="57973E36">
      <w:pPr>
        <w:rPr>
          <w:rFonts w:ascii="Calibri" w:hAnsi="Calibri" w:eastAsia="Calibri" w:cs="Calibri"/>
        </w:rPr>
      </w:pPr>
      <w:r>
        <w:t>US 2:</w:t>
      </w:r>
      <w:r w:rsidRPr="5F54071E">
        <w:rPr>
          <w:rFonts w:ascii="Calibri" w:hAnsi="Calibri" w:eastAsia="Calibri" w:cs="Calibri"/>
          <w:color w:val="000000" w:themeColor="text1"/>
        </w:rPr>
        <w:t xml:space="preserve"> Als klant wil ik 3 categorieën pizza's in de homepagina, zodat ik gelijk kan zien welke keuzes er zijn.</w:t>
      </w:r>
    </w:p>
    <w:p w:rsidR="5F54071E" w:rsidRDefault="5F54071E" w14:paraId="79E55BFA" w14:textId="37775BC4">
      <w:r>
        <w:br w:type="page"/>
      </w:r>
    </w:p>
    <w:p w:rsidRPr="00FF762C" w:rsidR="001A7DFA" w:rsidP="00F15F84" w:rsidRDefault="001A7DFA" w14:paraId="5C7D754A" w14:textId="77777777"/>
    <w:p w:rsidR="001A7DFA" w:rsidP="001A7DFA" w:rsidRDefault="4B164489" w14:paraId="1D3344B3" w14:textId="77777777">
      <w:pPr>
        <w:pStyle w:val="Kop2"/>
      </w:pPr>
      <w:bookmarkStart w:name="_Toc770610438" w:id="8"/>
      <w:r>
        <w:t xml:space="preserve">&lt;naam van </w:t>
      </w:r>
      <w:proofErr w:type="spellStart"/>
      <w:r>
        <w:t>wireframe</w:t>
      </w:r>
      <w:proofErr w:type="spellEnd"/>
      <w:r>
        <w:t xml:space="preserve"> pagina&gt;</w:t>
      </w:r>
      <w:bookmarkEnd w:id="8"/>
    </w:p>
    <w:p w:rsidR="51E005D5" w:rsidRDefault="4B164489" w14:paraId="47ECBF20" w14:textId="1E90E8AB">
      <w:r>
        <w:t>Beschrijving  van de pagina</w:t>
      </w:r>
    </w:p>
    <w:p w:rsidR="51E005D5" w:rsidP="51E005D5" w:rsidRDefault="51E005D5" w14:paraId="4D4EBCFC" w14:textId="6D83AB01"/>
    <w:p w:rsidR="44AA4C85" w:rsidP="51E005D5" w:rsidRDefault="44AA4C85" w14:paraId="36018583" w14:textId="24EE9D8D">
      <w:r>
        <w:t>Contactpagina:</w:t>
      </w:r>
    </w:p>
    <w:p w:rsidR="7955E3CE" w:rsidP="51E005D5" w:rsidRDefault="7955E3CE" w14:paraId="176D313A" w14:textId="2F8DA68F">
      <w:r>
        <w:rPr>
          <w:noProof/>
        </w:rPr>
        <w:drawing>
          <wp:inline distT="0" distB="0" distL="0" distR="0" wp14:anchorId="66687AE7" wp14:editId="434C1344">
            <wp:extent cx="4572000" cy="2857500"/>
            <wp:effectExtent l="0" t="0" r="0" b="0"/>
            <wp:docPr id="1764044110" name="Afbeelding 1764044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E005D5" w:rsidP="51E005D5" w:rsidRDefault="51E005D5" w14:paraId="29FCFA4F" w14:textId="7B1D0618"/>
    <w:p w:rsidR="7955E3CE" w:rsidP="51E005D5" w:rsidRDefault="7955E3CE" w14:paraId="2ED36DC1" w14:textId="0402D99B">
      <w:r>
        <w:t>Inlogpagina:</w:t>
      </w:r>
    </w:p>
    <w:p w:rsidR="70A7E077" w:rsidP="51E005D5" w:rsidRDefault="2FEF2704" w14:paraId="47D5D952" w14:textId="1C2AFE2D">
      <w:r>
        <w:rPr>
          <w:noProof/>
        </w:rPr>
        <w:drawing>
          <wp:inline distT="0" distB="0" distL="0" distR="0" wp14:anchorId="3574E038" wp14:editId="52F0FFA7">
            <wp:extent cx="4572000" cy="2819400"/>
            <wp:effectExtent l="0" t="0" r="0" b="0"/>
            <wp:docPr id="1160148005" name="Afbeelding 1160148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54071E" w:rsidRDefault="5F54071E" w14:paraId="715B6D9B" w14:textId="267A31A2">
      <w:r>
        <w:br w:type="page"/>
      </w:r>
    </w:p>
    <w:p w:rsidR="51E005D5" w:rsidP="51E005D5" w:rsidRDefault="51E005D5" w14:paraId="64C41FCE" w14:textId="10A5544B"/>
    <w:p w:rsidR="7955E3CE" w:rsidP="51E005D5" w:rsidRDefault="7955E3CE" w14:paraId="171BCF14" w14:textId="1839F129">
      <w:r>
        <w:t>Categoriepagina:</w:t>
      </w:r>
    </w:p>
    <w:p w:rsidR="55F220CA" w:rsidP="51E005D5" w:rsidRDefault="55F220CA" w14:paraId="27B586C3" w14:textId="3960C84F">
      <w:r>
        <w:rPr>
          <w:noProof/>
        </w:rPr>
        <w:drawing>
          <wp:inline distT="0" distB="0" distL="0" distR="0" wp14:anchorId="3B38D697" wp14:editId="2E50AD00">
            <wp:extent cx="4572000" cy="2905125"/>
            <wp:effectExtent l="0" t="0" r="0" b="0"/>
            <wp:docPr id="823726836" name="Afbeelding 823726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E005D5" w:rsidP="51E005D5" w:rsidRDefault="51E005D5" w14:paraId="400EECF6" w14:textId="183270BC"/>
    <w:p w:rsidR="44630081" w:rsidP="5F54071E" w:rsidRDefault="44630081" w14:paraId="35909F65" w14:textId="320248E9">
      <w:r>
        <w:t>(</w:t>
      </w:r>
      <w:proofErr w:type="spellStart"/>
      <w:r>
        <w:t>Pov</w:t>
      </w:r>
      <w:proofErr w:type="spellEnd"/>
      <w:r>
        <w:t xml:space="preserve"> = point of view</w:t>
      </w:r>
      <w:r w:rsidR="49279D3C">
        <w:t>, oftewel gezichtspunt in het Nederlands</w:t>
      </w:r>
      <w:r>
        <w:t>)</w:t>
      </w:r>
    </w:p>
    <w:p w:rsidR="7955E3CE" w:rsidP="51E005D5" w:rsidRDefault="7955E3CE" w14:paraId="3E3EC6DE" w14:textId="20B4FAA5">
      <w:r>
        <w:t xml:space="preserve">Bestelling overzicht &amp; Bestelformulier | </w:t>
      </w:r>
      <w:proofErr w:type="spellStart"/>
      <w:r>
        <w:t>pov</w:t>
      </w:r>
      <w:proofErr w:type="spellEnd"/>
      <w:r>
        <w:t xml:space="preserve"> klant:</w:t>
      </w:r>
    </w:p>
    <w:p w:rsidR="51E005D5" w:rsidP="51E005D5" w:rsidRDefault="5472D8C7" w14:paraId="42FBE9C3" w14:textId="2E037BCC">
      <w:r>
        <w:rPr>
          <w:noProof/>
        </w:rPr>
        <w:drawing>
          <wp:inline distT="0" distB="0" distL="0" distR="0" wp14:anchorId="06CA8711" wp14:editId="7E332567">
            <wp:extent cx="4572000" cy="2886075"/>
            <wp:effectExtent l="0" t="0" r="0" b="0"/>
            <wp:docPr id="1870528817" name="Afbeelding 1870528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54071E" w:rsidRDefault="243F0EA2" w14:paraId="5D5321D5" w14:textId="5FF836D7">
      <w:r>
        <w:rPr>
          <w:noProof/>
        </w:rPr>
        <w:lastRenderedPageBreak/>
        <w:drawing>
          <wp:inline distT="0" distB="0" distL="0" distR="0" wp14:anchorId="1230B6EF" wp14:editId="53052924">
            <wp:extent cx="4572000" cy="2828925"/>
            <wp:effectExtent l="0" t="0" r="0" b="0"/>
            <wp:docPr id="2024812341" name="Afbeelding 2024812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07B" w:rsidRDefault="00EE407B" w14:paraId="505CAF0B" w14:textId="77777777"/>
    <w:p w:rsidR="5F54071E" w:rsidP="5F54071E" w:rsidRDefault="5F54071E" w14:paraId="23E1D070" w14:textId="5A0F0A28"/>
    <w:p w:rsidR="2BB1CE5A" w:rsidP="51E005D5" w:rsidRDefault="2BB1CE5A" w14:paraId="153E1CB3" w14:textId="30068D5F">
      <w:r>
        <w:t xml:space="preserve">Bestelling overzicht | </w:t>
      </w:r>
      <w:proofErr w:type="spellStart"/>
      <w:r>
        <w:t>pov</w:t>
      </w:r>
      <w:proofErr w:type="spellEnd"/>
      <w:r>
        <w:t xml:space="preserve"> bakker:</w:t>
      </w:r>
    </w:p>
    <w:p w:rsidR="51E005D5" w:rsidP="51E005D5" w:rsidRDefault="4518217C" w14:paraId="26AF11AD" w14:textId="287A9159">
      <w:r>
        <w:rPr>
          <w:noProof/>
        </w:rPr>
        <w:drawing>
          <wp:inline distT="0" distB="0" distL="0" distR="0" wp14:anchorId="61FA742D" wp14:editId="1CFA052E">
            <wp:extent cx="4572000" cy="2886075"/>
            <wp:effectExtent l="0" t="0" r="0" b="0"/>
            <wp:docPr id="1318334018" name="Afbeelding 1318334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54071E" w:rsidP="5F54071E" w:rsidRDefault="5F54071E" w14:paraId="32081C7C" w14:textId="2B2D3823"/>
    <w:p w:rsidR="001A7DFA" w:rsidP="001A7DFA" w:rsidRDefault="4B164489" w14:paraId="44F05769" w14:textId="77777777">
      <w:pPr>
        <w:pStyle w:val="Kop3"/>
      </w:pPr>
      <w:bookmarkStart w:name="_Toc223096793" w:id="9"/>
      <w:r>
        <w:t>Koppeling met de user-story</w:t>
      </w:r>
      <w:bookmarkEnd w:id="9"/>
    </w:p>
    <w:p w:rsidRPr="0093344D" w:rsidR="001A7DFA" w:rsidP="001A7DFA" w:rsidRDefault="4B164489" w14:paraId="53562B5D" w14:textId="77777777">
      <w:r>
        <w:t>De user-story die gekoppeld is aan het startscherm is:</w:t>
      </w:r>
    </w:p>
    <w:p w:rsidR="5F54071E" w:rsidP="5F54071E" w:rsidRDefault="5F54071E" w14:paraId="7E31411C" w14:textId="34E18CA9"/>
    <w:p w:rsidR="00F15F84" w:rsidP="51E005D5" w:rsidRDefault="54FEB2B7" w14:paraId="08C3DF32" w14:textId="0BBFA504">
      <w:r>
        <w:t>Contactpagina:</w:t>
      </w:r>
    </w:p>
    <w:p w:rsidR="48C0FA0B" w:rsidP="5F54071E" w:rsidRDefault="48C0FA0B" w14:paraId="58E5DBF0" w14:textId="4FA3162A">
      <w:pPr>
        <w:rPr>
          <w:rFonts w:ascii="Calibri" w:hAnsi="Calibri" w:eastAsia="Calibri" w:cs="Calibri"/>
        </w:rPr>
      </w:pPr>
      <w:r>
        <w:t xml:space="preserve">US 1: </w:t>
      </w:r>
      <w:r w:rsidRPr="5F54071E">
        <w:rPr>
          <w:rFonts w:ascii="Calibri" w:hAnsi="Calibri" w:eastAsia="Calibri" w:cs="Calibri"/>
          <w:color w:val="000000" w:themeColor="text1"/>
        </w:rPr>
        <w:t>Als klant wil ik een navigatiebalk die naar het homepagina en contactpagina gaat, zodat ik makkelijker naar de verschillende pagina's kan gaan.</w:t>
      </w:r>
    </w:p>
    <w:p w:rsidR="5F54071E" w:rsidP="5F54071E" w:rsidRDefault="5F54071E" w14:paraId="44ED8F5A" w14:textId="66C7FDA5"/>
    <w:p w:rsidR="48C0FA0B" w:rsidP="5F54071E" w:rsidRDefault="48C0FA0B" w14:paraId="068DB14B" w14:textId="5A3BF615">
      <w:pPr>
        <w:rPr>
          <w:rFonts w:ascii="Calibri" w:hAnsi="Calibri" w:eastAsia="Calibri" w:cs="Calibri"/>
        </w:rPr>
      </w:pPr>
      <w:r w:rsidRPr="5F54071E">
        <w:rPr>
          <w:rFonts w:ascii="Calibri" w:hAnsi="Calibri" w:eastAsia="Calibri" w:cs="Calibri"/>
          <w:color w:val="000000" w:themeColor="text1"/>
        </w:rPr>
        <w:lastRenderedPageBreak/>
        <w:t>Inlogpagina:</w:t>
      </w:r>
    </w:p>
    <w:p w:rsidR="48C0FA0B" w:rsidP="5F54071E" w:rsidRDefault="48C0FA0B" w14:paraId="20017193" w14:textId="13544F7E">
      <w:pPr>
        <w:rPr>
          <w:rFonts w:ascii="Calibri" w:hAnsi="Calibri" w:eastAsia="Calibri" w:cs="Calibri"/>
        </w:rPr>
      </w:pPr>
      <w:r w:rsidRPr="5F54071E">
        <w:rPr>
          <w:rFonts w:ascii="Calibri" w:hAnsi="Calibri" w:eastAsia="Calibri" w:cs="Calibri"/>
          <w:color w:val="000000" w:themeColor="text1"/>
        </w:rPr>
        <w:t>US 5: Als pizzabakker wil ik kunnen inloggen bij een inlogpagina, zodat ik producten kan wijzigen, contactpagina kan updaten of bestellingen kan zien.</w:t>
      </w:r>
    </w:p>
    <w:p w:rsidR="5F54071E" w:rsidP="5F54071E" w:rsidRDefault="5F54071E" w14:paraId="45F29FFF" w14:textId="1673925F">
      <w:pPr>
        <w:rPr>
          <w:rFonts w:ascii="Calibri" w:hAnsi="Calibri" w:eastAsia="Calibri" w:cs="Calibri"/>
          <w:color w:val="000000" w:themeColor="text1"/>
        </w:rPr>
      </w:pPr>
    </w:p>
    <w:p w:rsidR="48C0FA0B" w:rsidP="5F54071E" w:rsidRDefault="48C0FA0B" w14:paraId="4F29B771" w14:textId="6708A59F">
      <w:pPr>
        <w:rPr>
          <w:rFonts w:ascii="Calibri" w:hAnsi="Calibri" w:eastAsia="Calibri" w:cs="Calibri"/>
        </w:rPr>
      </w:pPr>
      <w:r w:rsidRPr="5F54071E">
        <w:rPr>
          <w:rFonts w:ascii="Calibri" w:hAnsi="Calibri" w:eastAsia="Calibri" w:cs="Calibri"/>
          <w:color w:val="000000" w:themeColor="text1"/>
        </w:rPr>
        <w:t>Categoriepagina:</w:t>
      </w:r>
    </w:p>
    <w:p w:rsidR="48C0FA0B" w:rsidP="5F54071E" w:rsidRDefault="48C0FA0B" w14:paraId="5E859B61" w14:textId="542F569B">
      <w:pPr>
        <w:rPr>
          <w:rFonts w:ascii="Calibri" w:hAnsi="Calibri" w:eastAsia="Calibri" w:cs="Calibri"/>
        </w:rPr>
      </w:pPr>
      <w:r w:rsidRPr="5F54071E">
        <w:rPr>
          <w:rFonts w:ascii="Calibri" w:hAnsi="Calibri" w:eastAsia="Calibri" w:cs="Calibri"/>
          <w:color w:val="000000" w:themeColor="text1"/>
        </w:rPr>
        <w:t>US</w:t>
      </w:r>
      <w:r w:rsidRPr="5F54071E" w:rsidR="060D707E">
        <w:rPr>
          <w:rFonts w:ascii="Calibri" w:hAnsi="Calibri" w:eastAsia="Calibri" w:cs="Calibri"/>
          <w:color w:val="000000" w:themeColor="text1"/>
        </w:rPr>
        <w:t xml:space="preserve"> 2</w:t>
      </w:r>
      <w:r w:rsidRPr="5F54071E" w:rsidR="7BC33702">
        <w:rPr>
          <w:rFonts w:ascii="Calibri" w:hAnsi="Calibri" w:eastAsia="Calibri" w:cs="Calibri"/>
          <w:color w:val="000000" w:themeColor="text1"/>
        </w:rPr>
        <w:t>: Als klant wil ik 3 categorieën pizza's in de homepagina, zodat ik gelijk kan zien welke keuzes er zijn.</w:t>
      </w:r>
    </w:p>
    <w:p w:rsidR="5F54071E" w:rsidP="5F54071E" w:rsidRDefault="5F54071E" w14:paraId="1EF1A9BB" w14:textId="5B074DAA">
      <w:pPr>
        <w:rPr>
          <w:rFonts w:ascii="Calibri" w:hAnsi="Calibri" w:eastAsia="Calibri" w:cs="Calibri"/>
          <w:color w:val="000000" w:themeColor="text1"/>
        </w:rPr>
      </w:pPr>
    </w:p>
    <w:p w:rsidR="48C0FA0B" w:rsidP="5F54071E" w:rsidRDefault="48C0FA0B" w14:paraId="2B4EEBC9" w14:textId="195AA4F8">
      <w:pPr>
        <w:rPr>
          <w:rFonts w:ascii="Calibri" w:hAnsi="Calibri" w:eastAsia="Calibri" w:cs="Calibri"/>
        </w:rPr>
      </w:pPr>
      <w:r w:rsidRPr="5F54071E">
        <w:rPr>
          <w:rFonts w:ascii="Calibri" w:hAnsi="Calibri" w:eastAsia="Calibri" w:cs="Calibri"/>
          <w:color w:val="000000" w:themeColor="text1"/>
        </w:rPr>
        <w:t>Bestelling overzicht &amp; Bestelformulier:</w:t>
      </w:r>
    </w:p>
    <w:p w:rsidR="53BA3C7E" w:rsidP="5F54071E" w:rsidRDefault="53BA3C7E" w14:paraId="6F9A92EE" w14:textId="3506F1C2">
      <w:pPr>
        <w:rPr>
          <w:rFonts w:ascii="Calibri" w:hAnsi="Calibri" w:eastAsia="Calibri" w:cs="Calibri"/>
        </w:rPr>
      </w:pPr>
      <w:r>
        <w:t>US 3:</w:t>
      </w:r>
      <w:r w:rsidRPr="5F54071E">
        <w:rPr>
          <w:rFonts w:ascii="Calibri" w:hAnsi="Calibri" w:eastAsia="Calibri" w:cs="Calibri"/>
          <w:color w:val="000000" w:themeColor="text1"/>
        </w:rPr>
        <w:t xml:space="preserve"> Als klant wil ik minste 1 pizza kunnen bestellen, zodat ik pizza kan eten.</w:t>
      </w:r>
    </w:p>
    <w:p w:rsidR="53BA3C7E" w:rsidP="5F54071E" w:rsidRDefault="53BA3C7E" w14:paraId="440FBC3E" w14:textId="34CB4718">
      <w:pPr>
        <w:rPr>
          <w:rFonts w:ascii="Calibri" w:hAnsi="Calibri" w:eastAsia="Calibri" w:cs="Calibri"/>
        </w:rPr>
      </w:pPr>
      <w:r w:rsidRPr="5F54071E">
        <w:rPr>
          <w:rFonts w:ascii="Calibri" w:hAnsi="Calibri" w:eastAsia="Calibri" w:cs="Calibri"/>
          <w:color w:val="000000" w:themeColor="text1"/>
        </w:rPr>
        <w:t xml:space="preserve">US 4: Als klant wil ik uit medium pizza (25cm), large (35cm) of </w:t>
      </w:r>
      <w:proofErr w:type="spellStart"/>
      <w:r w:rsidRPr="5F54071E">
        <w:rPr>
          <w:rFonts w:ascii="Calibri" w:hAnsi="Calibri" w:eastAsia="Calibri" w:cs="Calibri"/>
          <w:color w:val="000000" w:themeColor="text1"/>
        </w:rPr>
        <w:t>calzone</w:t>
      </w:r>
      <w:proofErr w:type="spellEnd"/>
      <w:r w:rsidRPr="5F54071E">
        <w:rPr>
          <w:rFonts w:ascii="Calibri" w:hAnsi="Calibri" w:eastAsia="Calibri" w:cs="Calibri"/>
          <w:color w:val="000000" w:themeColor="text1"/>
        </w:rPr>
        <w:t xml:space="preserve"> kiezen, zodat ik de pizza volledig kan opeten.</w:t>
      </w:r>
    </w:p>
    <w:p w:rsidR="53BA3C7E" w:rsidP="5F54071E" w:rsidRDefault="53BA3C7E" w14:paraId="2AF4D36C" w14:textId="63B00185">
      <w:pPr>
        <w:rPr>
          <w:rFonts w:ascii="Calibri" w:hAnsi="Calibri" w:eastAsia="Calibri" w:cs="Calibri"/>
        </w:rPr>
      </w:pPr>
      <w:r>
        <w:t>US 8:</w:t>
      </w:r>
      <w:r w:rsidRPr="5F54071E">
        <w:rPr>
          <w:rFonts w:ascii="Calibri" w:hAnsi="Calibri" w:eastAsia="Calibri" w:cs="Calibri"/>
          <w:color w:val="000000" w:themeColor="text1"/>
        </w:rPr>
        <w:t xml:space="preserve"> Als klant wil ik meerdere pizza's bestellen, zodat ik geen meerdere bestellingen hoeft te plaatsen.</w:t>
      </w:r>
    </w:p>
    <w:p w:rsidR="5F54071E" w:rsidP="5F54071E" w:rsidRDefault="5F54071E" w14:paraId="571F164C" w14:textId="64F3B233">
      <w:pPr>
        <w:rPr>
          <w:rFonts w:ascii="Calibri" w:hAnsi="Calibri" w:eastAsia="Calibri" w:cs="Calibri"/>
          <w:color w:val="000000" w:themeColor="text1"/>
        </w:rPr>
      </w:pPr>
    </w:p>
    <w:p w:rsidR="48C0FA0B" w:rsidP="5F54071E" w:rsidRDefault="48C0FA0B" w14:paraId="1EB3F9DE" w14:textId="110488D0">
      <w:pPr>
        <w:rPr>
          <w:rFonts w:ascii="Calibri" w:hAnsi="Calibri" w:eastAsia="Calibri" w:cs="Calibri"/>
        </w:rPr>
      </w:pPr>
      <w:r w:rsidRPr="5F54071E">
        <w:rPr>
          <w:rFonts w:ascii="Calibri" w:hAnsi="Calibri" w:eastAsia="Calibri" w:cs="Calibri"/>
          <w:color w:val="000000" w:themeColor="text1"/>
        </w:rPr>
        <w:t xml:space="preserve">Bestelling overzicht | </w:t>
      </w:r>
      <w:proofErr w:type="spellStart"/>
      <w:r w:rsidRPr="5F54071E">
        <w:rPr>
          <w:rFonts w:ascii="Calibri" w:hAnsi="Calibri" w:eastAsia="Calibri" w:cs="Calibri"/>
          <w:color w:val="000000" w:themeColor="text1"/>
        </w:rPr>
        <w:t>pov</w:t>
      </w:r>
      <w:proofErr w:type="spellEnd"/>
      <w:r w:rsidRPr="5F54071E">
        <w:rPr>
          <w:rFonts w:ascii="Calibri" w:hAnsi="Calibri" w:eastAsia="Calibri" w:cs="Calibri"/>
          <w:color w:val="000000" w:themeColor="text1"/>
        </w:rPr>
        <w:t xml:space="preserve"> bakker:</w:t>
      </w:r>
    </w:p>
    <w:p w:rsidR="7936A94F" w:rsidP="5F54071E" w:rsidRDefault="7936A94F" w14:paraId="1CE00176" w14:textId="23BB5D01">
      <w:pPr>
        <w:rPr>
          <w:rFonts w:ascii="Calibri" w:hAnsi="Calibri" w:eastAsia="Calibri" w:cs="Calibri"/>
        </w:rPr>
      </w:pPr>
      <w:r w:rsidRPr="5F54071E">
        <w:rPr>
          <w:rFonts w:ascii="Calibri" w:hAnsi="Calibri" w:eastAsia="Calibri" w:cs="Calibri"/>
          <w:color w:val="000000" w:themeColor="text1"/>
        </w:rPr>
        <w:t>US 6: Als pizzabakker zie ik alle bestellingen met bestelstatus, zodat ik de juiste pizza's kan voorbereiden.</w:t>
      </w:r>
    </w:p>
    <w:p w:rsidRPr="00EE407B" w:rsidR="00BE4B02" w:rsidRDefault="7936A94F" w14:paraId="7C4DA1FE" w14:textId="0EB42A24">
      <w:pPr>
        <w:rPr>
          <w:rFonts w:ascii="Calibri" w:hAnsi="Calibri" w:eastAsia="Calibri" w:cs="Calibri"/>
        </w:rPr>
      </w:pPr>
      <w:r w:rsidRPr="5F54071E">
        <w:rPr>
          <w:rFonts w:ascii="Calibri" w:hAnsi="Calibri" w:eastAsia="Calibri" w:cs="Calibri"/>
          <w:color w:val="000000" w:themeColor="text1"/>
        </w:rPr>
        <w:t xml:space="preserve">US 7: Als pizzabakker wil ik bij de bestelstatus </w:t>
      </w:r>
      <w:proofErr w:type="spellStart"/>
      <w:r w:rsidRPr="5F54071E">
        <w:rPr>
          <w:rFonts w:ascii="Calibri" w:hAnsi="Calibri" w:eastAsia="Calibri" w:cs="Calibri"/>
          <w:color w:val="000000" w:themeColor="text1"/>
        </w:rPr>
        <w:t>to</w:t>
      </w:r>
      <w:proofErr w:type="spellEnd"/>
      <w:r w:rsidRPr="5F54071E">
        <w:rPr>
          <w:rFonts w:ascii="Calibri" w:hAnsi="Calibri" w:eastAsia="Calibri" w:cs="Calibri"/>
          <w:color w:val="000000" w:themeColor="text1"/>
        </w:rPr>
        <w:t xml:space="preserve"> do, in </w:t>
      </w:r>
      <w:proofErr w:type="spellStart"/>
      <w:r w:rsidRPr="5F54071E">
        <w:rPr>
          <w:rFonts w:ascii="Calibri" w:hAnsi="Calibri" w:eastAsia="Calibri" w:cs="Calibri"/>
          <w:color w:val="000000" w:themeColor="text1"/>
        </w:rPr>
        <w:t>progress</w:t>
      </w:r>
      <w:proofErr w:type="spellEnd"/>
      <w:r w:rsidRPr="5F54071E">
        <w:rPr>
          <w:rFonts w:ascii="Calibri" w:hAnsi="Calibri" w:eastAsia="Calibri" w:cs="Calibri"/>
          <w:color w:val="000000" w:themeColor="text1"/>
        </w:rPr>
        <w:t xml:space="preserve"> en </w:t>
      </w:r>
      <w:proofErr w:type="spellStart"/>
      <w:r w:rsidRPr="5F54071E">
        <w:rPr>
          <w:rFonts w:ascii="Calibri" w:hAnsi="Calibri" w:eastAsia="Calibri" w:cs="Calibri"/>
          <w:color w:val="000000" w:themeColor="text1"/>
        </w:rPr>
        <w:t>done</w:t>
      </w:r>
      <w:proofErr w:type="spellEnd"/>
      <w:r w:rsidRPr="5F54071E">
        <w:rPr>
          <w:rFonts w:ascii="Calibri" w:hAnsi="Calibri" w:eastAsia="Calibri" w:cs="Calibri"/>
          <w:color w:val="000000" w:themeColor="text1"/>
        </w:rPr>
        <w:t xml:space="preserve"> aangeven, zodat ik weet wat ik moet.</w:t>
      </w:r>
      <w:r w:rsidR="00BE4B02">
        <w:br w:type="page"/>
      </w:r>
    </w:p>
    <w:p w:rsidR="00A257DF" w:rsidP="00222411" w:rsidRDefault="48228C24" w14:paraId="3D98C001" w14:textId="77777777">
      <w:pPr>
        <w:pStyle w:val="Kop1"/>
      </w:pPr>
      <w:bookmarkStart w:name="_Toc1006331341" w:id="10"/>
      <w:r>
        <w:lastRenderedPageBreak/>
        <w:t>Sitemap</w:t>
      </w:r>
      <w:bookmarkEnd w:id="10"/>
    </w:p>
    <w:p w:rsidR="51E005D5" w:rsidP="51E005D5" w:rsidRDefault="51E005D5" w14:paraId="15DF4A1E" w14:textId="6D83475D"/>
    <w:p w:rsidRPr="00EE407B" w:rsidR="00A257DF" w:rsidRDefault="311E32C1" w14:paraId="280AC36D" w14:textId="30C16532">
      <w:r>
        <w:rPr>
          <w:noProof/>
        </w:rPr>
        <w:drawing>
          <wp:inline distT="0" distB="0" distL="0" distR="0" wp14:anchorId="4A552AA1" wp14:editId="5B24C2D1">
            <wp:extent cx="4572000" cy="1866900"/>
            <wp:effectExtent l="0" t="0" r="0" b="0"/>
            <wp:docPr id="1318644783" name="Afbeelding 13186447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57DF">
        <w:br w:type="page"/>
      </w:r>
    </w:p>
    <w:p w:rsidR="00A257DF" w:rsidP="00222411" w:rsidRDefault="48228C24" w14:paraId="3FF7F700" w14:textId="77777777">
      <w:pPr>
        <w:pStyle w:val="Kop1"/>
      </w:pPr>
      <w:bookmarkStart w:name="_Toc1000090179" w:id="11"/>
      <w:proofErr w:type="spellStart"/>
      <w:r>
        <w:lastRenderedPageBreak/>
        <w:t>Mockup</w:t>
      </w:r>
      <w:bookmarkEnd w:id="11"/>
      <w:proofErr w:type="spellEnd"/>
    </w:p>
    <w:p w:rsidR="00A257DF" w:rsidP="51E005D5" w:rsidRDefault="00A257DF" w14:paraId="6D391555" w14:textId="527BC49D"/>
    <w:p w:rsidRPr="00056AB7" w:rsidR="00056AB7" w:rsidP="51E005D5" w:rsidRDefault="66F65D3B" w14:paraId="41F45205" w14:textId="6EFF7EC2">
      <w:r>
        <w:t>Homepagina:</w:t>
      </w:r>
    </w:p>
    <w:p w:rsidR="51E4099F" w:rsidP="51E005D5" w:rsidRDefault="4AA00F38" w14:paraId="7A653A9F" w14:textId="4E734CDF">
      <w:r>
        <w:rPr>
          <w:noProof/>
        </w:rPr>
        <w:drawing>
          <wp:inline distT="0" distB="0" distL="0" distR="0" wp14:anchorId="3CD6387A" wp14:editId="5A82E460">
            <wp:extent cx="4572000" cy="2876550"/>
            <wp:effectExtent l="0" t="0" r="0" b="0"/>
            <wp:docPr id="716980209" name="Afbeelding 716980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702E05" w:rsidP="5F54071E" w:rsidRDefault="03702E05" w14:paraId="70E1B179" w14:textId="2068817E">
      <w:pPr>
        <w:rPr>
          <w:rFonts w:ascii="Calibri" w:hAnsi="Calibri" w:eastAsia="Calibri" w:cs="Calibri"/>
        </w:rPr>
      </w:pPr>
      <w:r>
        <w:t>US 1:</w:t>
      </w:r>
      <w:r w:rsidRPr="5F54071E">
        <w:rPr>
          <w:rFonts w:ascii="Calibri" w:hAnsi="Calibri" w:eastAsia="Calibri" w:cs="Calibri"/>
          <w:color w:val="000000" w:themeColor="text1"/>
        </w:rPr>
        <w:t xml:space="preserve"> Als klant wil ik een navigatiebalk die naar het homepagina en contactpagina gaat, zodat ik makkelijker naar de verschillende pagina's kan gaan.</w:t>
      </w:r>
    </w:p>
    <w:p w:rsidR="03702E05" w:rsidP="5F54071E" w:rsidRDefault="03702E05" w14:paraId="2E11A825" w14:textId="57973E36">
      <w:pPr>
        <w:rPr>
          <w:rFonts w:ascii="Calibri" w:hAnsi="Calibri" w:eastAsia="Calibri" w:cs="Calibri"/>
        </w:rPr>
      </w:pPr>
      <w:r>
        <w:t>US 2:</w:t>
      </w:r>
      <w:r w:rsidRPr="5F54071E">
        <w:rPr>
          <w:rFonts w:ascii="Calibri" w:hAnsi="Calibri" w:eastAsia="Calibri" w:cs="Calibri"/>
          <w:color w:val="000000" w:themeColor="text1"/>
        </w:rPr>
        <w:t xml:space="preserve"> Als klant wil ik 3 categorieën pizza's in de homepagina, zodat ik gelijk kan zien welke keuzes er zijn.</w:t>
      </w:r>
    </w:p>
    <w:p w:rsidR="5F54071E" w:rsidP="5F54071E" w:rsidRDefault="5F54071E" w14:paraId="240350D8" w14:textId="03C17DBC"/>
    <w:p w:rsidR="2FAF0B51" w:rsidP="51E005D5" w:rsidRDefault="2FAF0B51" w14:paraId="7F075738" w14:textId="51BD93B4">
      <w:r>
        <w:t>Contactpagina:</w:t>
      </w:r>
    </w:p>
    <w:p w:rsidR="7E4E6E85" w:rsidP="51E005D5" w:rsidRDefault="36F6E8B5" w14:paraId="38BD6FCB" w14:textId="15F78EB6">
      <w:r>
        <w:rPr>
          <w:noProof/>
        </w:rPr>
        <w:drawing>
          <wp:inline distT="0" distB="0" distL="0" distR="0" wp14:anchorId="50F2F3E0" wp14:editId="6BF685E0">
            <wp:extent cx="4572000" cy="2857500"/>
            <wp:effectExtent l="0" t="0" r="0" b="0"/>
            <wp:docPr id="1760089219" name="Afbeelding 1760089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FDDB5F" w:rsidP="5F54071E" w:rsidRDefault="53FDDB5F" w14:paraId="0DDBEF04" w14:textId="4FA3162A">
      <w:pPr>
        <w:rPr>
          <w:rFonts w:ascii="Calibri" w:hAnsi="Calibri" w:eastAsia="Calibri" w:cs="Calibri"/>
        </w:rPr>
      </w:pPr>
      <w:r>
        <w:t xml:space="preserve">US 1: </w:t>
      </w:r>
      <w:r w:rsidRPr="5F54071E">
        <w:rPr>
          <w:rFonts w:ascii="Calibri" w:hAnsi="Calibri" w:eastAsia="Calibri" w:cs="Calibri"/>
          <w:color w:val="000000" w:themeColor="text1"/>
        </w:rPr>
        <w:t>Als klant wil ik een navigatiebalk die naar het homepagina en contactpagina gaat, zodat ik makkelijker naar de verschillende pagina's kan gaan.</w:t>
      </w:r>
    </w:p>
    <w:p w:rsidR="5F54071E" w:rsidP="5F54071E" w:rsidRDefault="5F54071E" w14:paraId="04C83D20" w14:textId="55F2A806"/>
    <w:p w:rsidR="3EEB0E18" w:rsidP="51E005D5" w:rsidRDefault="3EEB0E18" w14:paraId="0F2C07ED" w14:textId="5166448E">
      <w:r>
        <w:t>Inlogpagina</w:t>
      </w:r>
      <w:r w:rsidR="2FAF0B51">
        <w:t>:</w:t>
      </w:r>
    </w:p>
    <w:p w:rsidR="1DB1438E" w:rsidP="51E005D5" w:rsidRDefault="60667D89" w14:paraId="741E5885" w14:textId="27629BB2">
      <w:r>
        <w:rPr>
          <w:noProof/>
        </w:rPr>
        <w:drawing>
          <wp:inline distT="0" distB="0" distL="0" distR="0" wp14:anchorId="0B58E693" wp14:editId="3C232176">
            <wp:extent cx="4572000" cy="2876550"/>
            <wp:effectExtent l="0" t="0" r="0" b="0"/>
            <wp:docPr id="2004140740" name="Afbeelding 2004140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F660D3" w:rsidP="5F54071E" w:rsidRDefault="31F660D3" w14:paraId="42D4B005" w14:textId="13544F7E">
      <w:pPr>
        <w:rPr>
          <w:rFonts w:ascii="Calibri" w:hAnsi="Calibri" w:eastAsia="Calibri" w:cs="Calibri"/>
        </w:rPr>
      </w:pPr>
      <w:r w:rsidRPr="5F54071E">
        <w:rPr>
          <w:rFonts w:ascii="Calibri" w:hAnsi="Calibri" w:eastAsia="Calibri" w:cs="Calibri"/>
          <w:color w:val="000000" w:themeColor="text1"/>
        </w:rPr>
        <w:t>US 5: Als pizzabakker wil ik kunnen inloggen bij een inlogpagina, zodat ik producten kan wijzigen, contactpagina kan updaten of bestellingen kan zien.</w:t>
      </w:r>
    </w:p>
    <w:p w:rsidR="5F54071E" w:rsidP="5F54071E" w:rsidRDefault="5F54071E" w14:paraId="42BA5C72" w14:textId="4C628FD1"/>
    <w:p w:rsidR="45F2575D" w:rsidP="51E005D5" w:rsidRDefault="45F2575D" w14:paraId="20B001A7" w14:textId="1839F129">
      <w:r>
        <w:t>Categoriepagina:</w:t>
      </w:r>
    </w:p>
    <w:p w:rsidR="67879DBE" w:rsidP="51E005D5" w:rsidRDefault="5370492A" w14:paraId="505F88AB" w14:textId="3D9AFC72">
      <w:r>
        <w:rPr>
          <w:noProof/>
        </w:rPr>
        <w:drawing>
          <wp:inline distT="0" distB="0" distL="0" distR="0" wp14:anchorId="58DB99AA" wp14:editId="7CC29C11">
            <wp:extent cx="4572000" cy="2838450"/>
            <wp:effectExtent l="0" t="0" r="0" b="0"/>
            <wp:docPr id="1978121812" name="Afbeelding 1978121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F0280F" w:rsidP="5F54071E" w:rsidRDefault="59F0280F" w14:paraId="03C13D99" w14:textId="542F569B">
      <w:pPr>
        <w:rPr>
          <w:rFonts w:ascii="Calibri" w:hAnsi="Calibri" w:eastAsia="Calibri" w:cs="Calibri"/>
        </w:rPr>
      </w:pPr>
      <w:r w:rsidRPr="5F54071E">
        <w:rPr>
          <w:rFonts w:ascii="Calibri" w:hAnsi="Calibri" w:eastAsia="Calibri" w:cs="Calibri"/>
          <w:color w:val="000000" w:themeColor="text1"/>
        </w:rPr>
        <w:t>US 2: Als klant wil ik 3 categorieën pizza's in de homepagina, zodat ik gelijk kan zien welke keuzes er zijn.</w:t>
      </w:r>
    </w:p>
    <w:p w:rsidR="5F54071E" w:rsidRDefault="5F54071E" w14:paraId="7075F5C8" w14:textId="5D4E5D4F">
      <w:r>
        <w:br w:type="page"/>
      </w:r>
    </w:p>
    <w:p w:rsidR="5F54071E" w:rsidP="5F54071E" w:rsidRDefault="5F54071E" w14:paraId="53ED4BC2" w14:textId="3C4C7BA2"/>
    <w:p w:rsidR="7BC414F0" w:rsidP="51E005D5" w:rsidRDefault="73BEA859" w14:paraId="3DCABC69" w14:textId="7B8D59E6">
      <w:r>
        <w:t>Bestelling overzicht</w:t>
      </w:r>
      <w:r w:rsidR="02FCD420">
        <w:t xml:space="preserve"> &amp; Bestelformulier</w:t>
      </w:r>
      <w:r w:rsidR="75371418">
        <w:t>:</w:t>
      </w:r>
    </w:p>
    <w:p w:rsidR="6E5CFCCC" w:rsidP="51E005D5" w:rsidRDefault="09630EA2" w14:paraId="318ABADD" w14:textId="47BE9144">
      <w:r>
        <w:rPr>
          <w:noProof/>
        </w:rPr>
        <w:drawing>
          <wp:inline distT="0" distB="0" distL="0" distR="0" wp14:anchorId="2F3ACD9A" wp14:editId="66894810">
            <wp:extent cx="4572000" cy="2867025"/>
            <wp:effectExtent l="0" t="0" r="0" b="0"/>
            <wp:docPr id="71764472" name="Afbeelding 71764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31C4A0" w:rsidP="5F54071E" w:rsidRDefault="2531C4A0" w14:paraId="573D92F3" w14:textId="4FCFEC55">
      <w:r>
        <w:rPr>
          <w:noProof/>
        </w:rPr>
        <w:drawing>
          <wp:inline distT="0" distB="0" distL="0" distR="0" wp14:anchorId="72DB0E69" wp14:editId="4AF708E3">
            <wp:extent cx="4572000" cy="2867025"/>
            <wp:effectExtent l="0" t="0" r="0" b="0"/>
            <wp:docPr id="1112502425" name="Afbeelding 1112502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427BEA" w:rsidP="5F54071E" w:rsidRDefault="06427BEA" w14:paraId="6F40715E" w14:textId="3506F1C2">
      <w:pPr>
        <w:rPr>
          <w:rFonts w:ascii="Calibri" w:hAnsi="Calibri" w:eastAsia="Calibri" w:cs="Calibri"/>
        </w:rPr>
      </w:pPr>
      <w:r>
        <w:t>US 3:</w:t>
      </w:r>
      <w:r w:rsidRPr="5F54071E">
        <w:rPr>
          <w:rFonts w:ascii="Calibri" w:hAnsi="Calibri" w:eastAsia="Calibri" w:cs="Calibri"/>
          <w:color w:val="000000" w:themeColor="text1"/>
        </w:rPr>
        <w:t xml:space="preserve"> Als klant wil ik minste 1 pizza kunnen bestellen, zodat ik pizza kan eten.</w:t>
      </w:r>
    </w:p>
    <w:p w:rsidR="06427BEA" w:rsidP="5F54071E" w:rsidRDefault="06427BEA" w14:paraId="433AE899" w14:textId="34CB4718">
      <w:pPr>
        <w:rPr>
          <w:rFonts w:ascii="Calibri" w:hAnsi="Calibri" w:eastAsia="Calibri" w:cs="Calibri"/>
        </w:rPr>
      </w:pPr>
      <w:r w:rsidRPr="5F54071E">
        <w:rPr>
          <w:rFonts w:ascii="Calibri" w:hAnsi="Calibri" w:eastAsia="Calibri" w:cs="Calibri"/>
          <w:color w:val="000000" w:themeColor="text1"/>
        </w:rPr>
        <w:t xml:space="preserve">US 4: Als klant wil ik uit medium pizza (25cm), large (35cm) of </w:t>
      </w:r>
      <w:proofErr w:type="spellStart"/>
      <w:r w:rsidRPr="5F54071E">
        <w:rPr>
          <w:rFonts w:ascii="Calibri" w:hAnsi="Calibri" w:eastAsia="Calibri" w:cs="Calibri"/>
          <w:color w:val="000000" w:themeColor="text1"/>
        </w:rPr>
        <w:t>calzone</w:t>
      </w:r>
      <w:proofErr w:type="spellEnd"/>
      <w:r w:rsidRPr="5F54071E">
        <w:rPr>
          <w:rFonts w:ascii="Calibri" w:hAnsi="Calibri" w:eastAsia="Calibri" w:cs="Calibri"/>
          <w:color w:val="000000" w:themeColor="text1"/>
        </w:rPr>
        <w:t xml:space="preserve"> kiezen, zodat ik de pizza volledig kan opeten.</w:t>
      </w:r>
    </w:p>
    <w:p w:rsidR="06427BEA" w:rsidP="5F54071E" w:rsidRDefault="06427BEA" w14:paraId="29FE866A" w14:textId="63B00185">
      <w:pPr>
        <w:rPr>
          <w:rFonts w:ascii="Calibri" w:hAnsi="Calibri" w:eastAsia="Calibri" w:cs="Calibri"/>
        </w:rPr>
      </w:pPr>
      <w:r>
        <w:t>US 8:</w:t>
      </w:r>
      <w:r w:rsidRPr="5F54071E">
        <w:rPr>
          <w:rFonts w:ascii="Calibri" w:hAnsi="Calibri" w:eastAsia="Calibri" w:cs="Calibri"/>
          <w:color w:val="000000" w:themeColor="text1"/>
        </w:rPr>
        <w:t xml:space="preserve"> Als klant wil ik meerdere pizza's bestellen, zodat ik geen meerdere bestellingen hoeft te plaatsen.</w:t>
      </w:r>
    </w:p>
    <w:p w:rsidR="5F54071E" w:rsidP="5F54071E" w:rsidRDefault="5F54071E" w14:paraId="134B4E37" w14:textId="15DD043E"/>
    <w:p w:rsidR="344EE286" w:rsidP="51E005D5" w:rsidRDefault="344EE286" w14:paraId="36CBDFBD" w14:textId="30068D5F">
      <w:r>
        <w:t>Bestelling overzic</w:t>
      </w:r>
      <w:r w:rsidR="5E8F34F6">
        <w:t>ht</w:t>
      </w:r>
      <w:r w:rsidR="7D655BD4">
        <w:t xml:space="preserve"> | </w:t>
      </w:r>
      <w:proofErr w:type="spellStart"/>
      <w:r w:rsidR="7D655BD4">
        <w:t>pov</w:t>
      </w:r>
      <w:proofErr w:type="spellEnd"/>
      <w:r w:rsidR="7D655BD4">
        <w:t xml:space="preserve"> bakker</w:t>
      </w:r>
      <w:r>
        <w:t>:</w:t>
      </w:r>
    </w:p>
    <w:p w:rsidR="5C319DE4" w:rsidP="51E005D5" w:rsidRDefault="252104B6" w14:paraId="24F330BE" w14:textId="7A1E5267">
      <w:r>
        <w:rPr>
          <w:noProof/>
        </w:rPr>
        <w:lastRenderedPageBreak/>
        <w:drawing>
          <wp:inline distT="0" distB="0" distL="0" distR="0" wp14:anchorId="36293116" wp14:editId="2ACC05FB">
            <wp:extent cx="4572000" cy="2886075"/>
            <wp:effectExtent l="0" t="0" r="0" b="0"/>
            <wp:docPr id="417695983" name="Afbeelding 417695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0391D1" w:rsidP="5F54071E" w:rsidRDefault="7E0391D1" w14:paraId="28C2C8D8" w14:textId="23BB5D01">
      <w:pPr>
        <w:rPr>
          <w:rFonts w:ascii="Calibri" w:hAnsi="Calibri" w:eastAsia="Calibri" w:cs="Calibri"/>
        </w:rPr>
      </w:pPr>
      <w:r w:rsidRPr="5F54071E">
        <w:rPr>
          <w:rFonts w:ascii="Calibri" w:hAnsi="Calibri" w:eastAsia="Calibri" w:cs="Calibri"/>
          <w:color w:val="000000" w:themeColor="text1"/>
        </w:rPr>
        <w:t>US 6: Als pizzabakker zie ik alle bestellingen met bestelstatus, zodat ik de juiste pizza's kan voorbereiden.</w:t>
      </w:r>
    </w:p>
    <w:p w:rsidR="7E0391D1" w:rsidP="5F54071E" w:rsidRDefault="7E0391D1" w14:paraId="13D74AF2" w14:textId="24E9949F">
      <w:pPr>
        <w:rPr>
          <w:rFonts w:ascii="Calibri" w:hAnsi="Calibri" w:eastAsia="Calibri" w:cs="Calibri"/>
        </w:rPr>
      </w:pPr>
      <w:r w:rsidRPr="5F54071E">
        <w:rPr>
          <w:rFonts w:ascii="Calibri" w:hAnsi="Calibri" w:eastAsia="Calibri" w:cs="Calibri"/>
          <w:color w:val="000000" w:themeColor="text1"/>
        </w:rPr>
        <w:t xml:space="preserve">US 7: Als pizzabakker wil ik bij de bestelstatus </w:t>
      </w:r>
      <w:proofErr w:type="spellStart"/>
      <w:r w:rsidRPr="5F54071E">
        <w:rPr>
          <w:rFonts w:ascii="Calibri" w:hAnsi="Calibri" w:eastAsia="Calibri" w:cs="Calibri"/>
          <w:color w:val="000000" w:themeColor="text1"/>
        </w:rPr>
        <w:t>to</w:t>
      </w:r>
      <w:proofErr w:type="spellEnd"/>
      <w:r w:rsidRPr="5F54071E">
        <w:rPr>
          <w:rFonts w:ascii="Calibri" w:hAnsi="Calibri" w:eastAsia="Calibri" w:cs="Calibri"/>
          <w:color w:val="000000" w:themeColor="text1"/>
        </w:rPr>
        <w:t xml:space="preserve"> do, in </w:t>
      </w:r>
      <w:proofErr w:type="spellStart"/>
      <w:r w:rsidRPr="5F54071E">
        <w:rPr>
          <w:rFonts w:ascii="Calibri" w:hAnsi="Calibri" w:eastAsia="Calibri" w:cs="Calibri"/>
          <w:color w:val="000000" w:themeColor="text1"/>
        </w:rPr>
        <w:t>progress</w:t>
      </w:r>
      <w:proofErr w:type="spellEnd"/>
      <w:r w:rsidRPr="5F54071E">
        <w:rPr>
          <w:rFonts w:ascii="Calibri" w:hAnsi="Calibri" w:eastAsia="Calibri" w:cs="Calibri"/>
          <w:color w:val="000000" w:themeColor="text1"/>
        </w:rPr>
        <w:t xml:space="preserve"> en </w:t>
      </w:r>
      <w:proofErr w:type="spellStart"/>
      <w:r w:rsidRPr="5F54071E">
        <w:rPr>
          <w:rFonts w:ascii="Calibri" w:hAnsi="Calibri" w:eastAsia="Calibri" w:cs="Calibri"/>
          <w:color w:val="000000" w:themeColor="text1"/>
        </w:rPr>
        <w:t>done</w:t>
      </w:r>
      <w:proofErr w:type="spellEnd"/>
      <w:r w:rsidRPr="5F54071E">
        <w:rPr>
          <w:rFonts w:ascii="Calibri" w:hAnsi="Calibri" w:eastAsia="Calibri" w:cs="Calibri"/>
          <w:color w:val="000000" w:themeColor="text1"/>
        </w:rPr>
        <w:t xml:space="preserve"> aangeven, zodat ik weet wat ik moet.</w:t>
      </w:r>
    </w:p>
    <w:sectPr w:rsidR="7E0391D1" w:rsidSect="00A257DF">
      <w:headerReference w:type="default" r:id="rId27"/>
      <w:footerReference w:type="default" r:id="rId28"/>
      <w:pgSz w:w="11906" w:h="16838" w:orient="portrait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209A2" w:rsidP="00A257DF" w:rsidRDefault="00E209A2" w14:paraId="0B1C924C" w14:textId="77777777">
      <w:pPr>
        <w:spacing w:after="0" w:line="240" w:lineRule="auto"/>
      </w:pPr>
      <w:r>
        <w:separator/>
      </w:r>
    </w:p>
  </w:endnote>
  <w:endnote w:type="continuationSeparator" w:id="0">
    <w:p w:rsidR="00E209A2" w:rsidP="00A257DF" w:rsidRDefault="00E209A2" w14:paraId="46283284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22411" w:rsidP="00222411" w:rsidRDefault="003A0579" w14:paraId="749D446A" w14:textId="77777777">
    <w:pPr>
      <w:pStyle w:val="Voettekst"/>
    </w:pPr>
    <w:r>
      <w:t>Klant: [KLANTNAAM]</w:t>
    </w:r>
    <w:r w:rsidR="00222411">
      <w:tab/>
    </w:r>
    <w:r w:rsidR="00F70932">
      <w:t>ROC Mondriaan</w:t>
    </w:r>
    <w:r w:rsidR="00222411">
      <w:tab/>
    </w:r>
    <w:sdt>
      <w:sdtPr>
        <w:id w:val="-871072171"/>
        <w:docPartObj>
          <w:docPartGallery w:val="Page Numbers (Bottom of Page)"/>
          <w:docPartUnique/>
        </w:docPartObj>
      </w:sdtPr>
      <w:sdtEndPr/>
      <w:sdtContent>
        <w:sdt>
          <w:sdtPr>
            <w:id w:val="-1769616900"/>
            <w:docPartObj>
              <w:docPartGallery w:val="Page Numbers (Top of Page)"/>
              <w:docPartUnique/>
            </w:docPartObj>
          </w:sdtPr>
          <w:sdtEndPr/>
          <w:sdtContent>
            <w:r w:rsidR="00222411">
              <w:t xml:space="preserve">Page </w:t>
            </w:r>
            <w:r w:rsidR="00222411">
              <w:rPr>
                <w:b/>
                <w:bCs/>
                <w:sz w:val="24"/>
                <w:szCs w:val="24"/>
              </w:rPr>
              <w:fldChar w:fldCharType="begin"/>
            </w:r>
            <w:r w:rsidR="00222411">
              <w:rPr>
                <w:b/>
                <w:bCs/>
              </w:rPr>
              <w:instrText xml:space="preserve"> PAGE </w:instrText>
            </w:r>
            <w:r w:rsidR="00222411">
              <w:rPr>
                <w:b/>
                <w:bCs/>
                <w:sz w:val="24"/>
                <w:szCs w:val="24"/>
              </w:rPr>
              <w:fldChar w:fldCharType="separate"/>
            </w:r>
            <w:r w:rsidR="00222411">
              <w:rPr>
                <w:b/>
                <w:bCs/>
                <w:noProof/>
              </w:rPr>
              <w:t>2</w:t>
            </w:r>
            <w:r w:rsidR="00222411">
              <w:rPr>
                <w:b/>
                <w:bCs/>
                <w:sz w:val="24"/>
                <w:szCs w:val="24"/>
              </w:rPr>
              <w:fldChar w:fldCharType="end"/>
            </w:r>
            <w:r w:rsidR="00222411">
              <w:t xml:space="preserve"> of </w:t>
            </w:r>
            <w:r w:rsidR="00222411">
              <w:rPr>
                <w:b/>
                <w:bCs/>
                <w:sz w:val="24"/>
                <w:szCs w:val="24"/>
              </w:rPr>
              <w:fldChar w:fldCharType="begin"/>
            </w:r>
            <w:r w:rsidR="00222411">
              <w:rPr>
                <w:b/>
                <w:bCs/>
              </w:rPr>
              <w:instrText xml:space="preserve"> NUMPAGES  </w:instrText>
            </w:r>
            <w:r w:rsidR="00222411">
              <w:rPr>
                <w:b/>
                <w:bCs/>
                <w:sz w:val="24"/>
                <w:szCs w:val="24"/>
              </w:rPr>
              <w:fldChar w:fldCharType="separate"/>
            </w:r>
            <w:r w:rsidR="00222411">
              <w:rPr>
                <w:b/>
                <w:bCs/>
                <w:noProof/>
              </w:rPr>
              <w:t>2</w:t>
            </w:r>
            <w:r w:rsidR="00222411"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sdtContent>
    </w:sdt>
  </w:p>
  <w:p w:rsidR="007A68DD" w:rsidRDefault="007A68DD" w14:paraId="50568D0B" w14:textId="77777777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209A2" w:rsidP="00A257DF" w:rsidRDefault="00E209A2" w14:paraId="4F0F8289" w14:textId="77777777">
      <w:pPr>
        <w:spacing w:after="0" w:line="240" w:lineRule="auto"/>
      </w:pPr>
      <w:r>
        <w:separator/>
      </w:r>
    </w:p>
  </w:footnote>
  <w:footnote w:type="continuationSeparator" w:id="0">
    <w:p w:rsidR="00E209A2" w:rsidP="00A257DF" w:rsidRDefault="00E209A2" w14:paraId="6F83B953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Pr="003A0579" w:rsidR="007A68DD" w:rsidP="003A0579" w:rsidRDefault="003A0579" w14:paraId="7AF960D6" w14:textId="69F280D1">
    <w:pPr>
      <w:pStyle w:val="Koptekst"/>
    </w:pPr>
    <w:r>
      <w:t>Functioneel Ontwerp</w:t>
    </w:r>
    <w:r>
      <w:tab/>
    </w:r>
    <w:r>
      <w:t>Team</w:t>
    </w:r>
    <w:r>
      <w:tab/>
    </w:r>
    <w:r>
      <w:t>Project</w:t>
    </w:r>
  </w:p>
</w:hdr>
</file>

<file path=word/intelligence2.xml><?xml version="1.0" encoding="utf-8"?>
<int2:intelligence xmlns:int2="http://schemas.microsoft.com/office/intelligence/2020/intelligence">
  <int2:observations>
    <int2:textHash int2:hashCode="uaJViCXx9/acgK" int2:id="50EitysH">
      <int2:state int2:type="LegacyProofing" int2:value="Rejected"/>
    </int2:textHash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EE6718"/>
    <w:multiLevelType w:val="multilevel"/>
    <w:tmpl w:val="78D896E6"/>
    <w:lvl w:ilvl="0">
      <w:start w:val="1"/>
      <w:numFmt w:val="decimal"/>
      <w:pStyle w:val="Kop1"/>
      <w:lvlText w:val="%1"/>
      <w:lvlJc w:val="left"/>
      <w:pPr>
        <w:ind w:left="432" w:hanging="432"/>
      </w:pPr>
    </w:lvl>
    <w:lvl w:ilvl="1">
      <w:start w:val="1"/>
      <w:numFmt w:val="decimal"/>
      <w:pStyle w:val="Kop2"/>
      <w:lvlText w:val="%1.%2"/>
      <w:lvlJc w:val="left"/>
      <w:pPr>
        <w:ind w:left="576" w:hanging="576"/>
      </w:pPr>
    </w:lvl>
    <w:lvl w:ilvl="2">
      <w:start w:val="1"/>
      <w:numFmt w:val="decimal"/>
      <w:pStyle w:val="Kop3"/>
      <w:lvlText w:val="%1.%2.%3"/>
      <w:lvlJc w:val="left"/>
      <w:pPr>
        <w:ind w:left="720" w:hanging="720"/>
      </w:pPr>
    </w:lvl>
    <w:lvl w:ilvl="3">
      <w:start w:val="1"/>
      <w:numFmt w:val="decimal"/>
      <w:pStyle w:val="Kop4"/>
      <w:lvlText w:val="%1.%2.%3.%4"/>
      <w:lvlJc w:val="left"/>
      <w:pPr>
        <w:ind w:left="864" w:hanging="864"/>
      </w:pPr>
    </w:lvl>
    <w:lvl w:ilvl="4">
      <w:start w:val="1"/>
      <w:numFmt w:val="decimal"/>
      <w:pStyle w:val="Kop5"/>
      <w:lvlText w:val="%1.%2.%3.%4.%5"/>
      <w:lvlJc w:val="left"/>
      <w:pPr>
        <w:ind w:left="1008" w:hanging="1008"/>
      </w:pPr>
    </w:lvl>
    <w:lvl w:ilvl="5">
      <w:start w:val="1"/>
      <w:numFmt w:val="decimal"/>
      <w:pStyle w:val="Kop6"/>
      <w:lvlText w:val="%1.%2.%3.%4.%5.%6"/>
      <w:lvlJc w:val="left"/>
      <w:pPr>
        <w:ind w:left="1152" w:hanging="1152"/>
      </w:pPr>
    </w:lvl>
    <w:lvl w:ilvl="6">
      <w:start w:val="1"/>
      <w:numFmt w:val="decimal"/>
      <w:pStyle w:val="Kop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Kop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Kop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3B4C0EEC"/>
    <w:multiLevelType w:val="hybridMultilevel"/>
    <w:tmpl w:val="8544E1A6"/>
    <w:lvl w:ilvl="0" w:tplc="0F1878EE">
      <w:start w:val="1"/>
      <w:numFmt w:val="decimal"/>
      <w:pStyle w:val="Kopvaninhoudsopgave"/>
      <w:lvlText w:val="%1."/>
      <w:lvlJc w:val="left"/>
      <w:pPr>
        <w:ind w:left="360" w:hanging="360"/>
      </w:p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51113891"/>
    <w:multiLevelType w:val="hybridMultilevel"/>
    <w:tmpl w:val="0A942504"/>
    <w:lvl w:ilvl="0" w:tplc="0413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5C1F4B2B"/>
    <w:multiLevelType w:val="hybridMultilevel"/>
    <w:tmpl w:val="F60004FC"/>
    <w:lvl w:ilvl="0" w:tplc="0413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0"/>
  </w:num>
  <w:num w:numId="5">
    <w:abstractNumId w:val="2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 wp14">
  <w:zoom w:percent="100"/>
  <w:attachedTemplate r:id="rId1"/>
  <w:trackRevisions w:val="false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1013"/>
    <w:rsid w:val="0002660E"/>
    <w:rsid w:val="000502ED"/>
    <w:rsid w:val="00053025"/>
    <w:rsid w:val="00056AB7"/>
    <w:rsid w:val="00062187"/>
    <w:rsid w:val="00062F92"/>
    <w:rsid w:val="000A3194"/>
    <w:rsid w:val="000A6C16"/>
    <w:rsid w:val="000B4D5C"/>
    <w:rsid w:val="000C1A0B"/>
    <w:rsid w:val="000F53AA"/>
    <w:rsid w:val="00116F81"/>
    <w:rsid w:val="00126F70"/>
    <w:rsid w:val="0014223B"/>
    <w:rsid w:val="00153DA3"/>
    <w:rsid w:val="001548B9"/>
    <w:rsid w:val="001A7DFA"/>
    <w:rsid w:val="001D4AAD"/>
    <w:rsid w:val="001D4C53"/>
    <w:rsid w:val="001F0FF4"/>
    <w:rsid w:val="001F1B54"/>
    <w:rsid w:val="002204D0"/>
    <w:rsid w:val="00222411"/>
    <w:rsid w:val="00267FD4"/>
    <w:rsid w:val="002E4869"/>
    <w:rsid w:val="002F11DC"/>
    <w:rsid w:val="00305F1E"/>
    <w:rsid w:val="0030707D"/>
    <w:rsid w:val="00313209"/>
    <w:rsid w:val="003703C3"/>
    <w:rsid w:val="003A0579"/>
    <w:rsid w:val="003A3C15"/>
    <w:rsid w:val="003E5EF5"/>
    <w:rsid w:val="0042073B"/>
    <w:rsid w:val="004D414A"/>
    <w:rsid w:val="004F6206"/>
    <w:rsid w:val="00503B63"/>
    <w:rsid w:val="00546CBA"/>
    <w:rsid w:val="0056778B"/>
    <w:rsid w:val="00590E40"/>
    <w:rsid w:val="00594BF5"/>
    <w:rsid w:val="005A1013"/>
    <w:rsid w:val="005A3E46"/>
    <w:rsid w:val="005B4DC6"/>
    <w:rsid w:val="005B5242"/>
    <w:rsid w:val="005E666B"/>
    <w:rsid w:val="00611579"/>
    <w:rsid w:val="0061768F"/>
    <w:rsid w:val="00654075"/>
    <w:rsid w:val="00660895"/>
    <w:rsid w:val="00661185"/>
    <w:rsid w:val="00681129"/>
    <w:rsid w:val="00682B91"/>
    <w:rsid w:val="006843C1"/>
    <w:rsid w:val="006A3780"/>
    <w:rsid w:val="006B55A1"/>
    <w:rsid w:val="006C0102"/>
    <w:rsid w:val="006C6B29"/>
    <w:rsid w:val="006D198D"/>
    <w:rsid w:val="006E3563"/>
    <w:rsid w:val="006E3FF1"/>
    <w:rsid w:val="006F503C"/>
    <w:rsid w:val="00785381"/>
    <w:rsid w:val="00787444"/>
    <w:rsid w:val="00792F3A"/>
    <w:rsid w:val="00793388"/>
    <w:rsid w:val="007A68DD"/>
    <w:rsid w:val="007B5018"/>
    <w:rsid w:val="007F356F"/>
    <w:rsid w:val="00802D6C"/>
    <w:rsid w:val="008A72D6"/>
    <w:rsid w:val="008F2D17"/>
    <w:rsid w:val="008F4085"/>
    <w:rsid w:val="009025A6"/>
    <w:rsid w:val="0093344D"/>
    <w:rsid w:val="009427AF"/>
    <w:rsid w:val="009568A8"/>
    <w:rsid w:val="009A329B"/>
    <w:rsid w:val="00A257DF"/>
    <w:rsid w:val="00A60D6B"/>
    <w:rsid w:val="00A75CE6"/>
    <w:rsid w:val="00A85652"/>
    <w:rsid w:val="00A95C17"/>
    <w:rsid w:val="00AB6617"/>
    <w:rsid w:val="00AD41A2"/>
    <w:rsid w:val="00AD78C6"/>
    <w:rsid w:val="00AF08B5"/>
    <w:rsid w:val="00B47353"/>
    <w:rsid w:val="00B57409"/>
    <w:rsid w:val="00B61459"/>
    <w:rsid w:val="00B6703D"/>
    <w:rsid w:val="00B76220"/>
    <w:rsid w:val="00B90EC1"/>
    <w:rsid w:val="00BE4B02"/>
    <w:rsid w:val="00C2320C"/>
    <w:rsid w:val="00C254E7"/>
    <w:rsid w:val="00C35622"/>
    <w:rsid w:val="00C40C90"/>
    <w:rsid w:val="00C4463B"/>
    <w:rsid w:val="00C47594"/>
    <w:rsid w:val="00C7271C"/>
    <w:rsid w:val="00C83E6F"/>
    <w:rsid w:val="00C91E3D"/>
    <w:rsid w:val="00CE6D12"/>
    <w:rsid w:val="00D312DE"/>
    <w:rsid w:val="00D87472"/>
    <w:rsid w:val="00D926C6"/>
    <w:rsid w:val="00DB59AC"/>
    <w:rsid w:val="00DC6DFC"/>
    <w:rsid w:val="00DC7E50"/>
    <w:rsid w:val="00E209A2"/>
    <w:rsid w:val="00E5381E"/>
    <w:rsid w:val="00EB2C67"/>
    <w:rsid w:val="00EC6DAC"/>
    <w:rsid w:val="00EE407B"/>
    <w:rsid w:val="00F15F84"/>
    <w:rsid w:val="00F205B8"/>
    <w:rsid w:val="00F41285"/>
    <w:rsid w:val="00F54C8A"/>
    <w:rsid w:val="00F63162"/>
    <w:rsid w:val="00F70932"/>
    <w:rsid w:val="00FF49AB"/>
    <w:rsid w:val="00FF762C"/>
    <w:rsid w:val="0121C30D"/>
    <w:rsid w:val="0137A7CB"/>
    <w:rsid w:val="0164F716"/>
    <w:rsid w:val="01DABCD6"/>
    <w:rsid w:val="025E768A"/>
    <w:rsid w:val="02FCD420"/>
    <w:rsid w:val="03429E4E"/>
    <w:rsid w:val="0367B253"/>
    <w:rsid w:val="03702E05"/>
    <w:rsid w:val="03768D37"/>
    <w:rsid w:val="042C28E4"/>
    <w:rsid w:val="04359751"/>
    <w:rsid w:val="045E8513"/>
    <w:rsid w:val="049CA569"/>
    <w:rsid w:val="05125D98"/>
    <w:rsid w:val="0522E541"/>
    <w:rsid w:val="05BF79C3"/>
    <w:rsid w:val="060D707E"/>
    <w:rsid w:val="06427BEA"/>
    <w:rsid w:val="07497E5A"/>
    <w:rsid w:val="07795350"/>
    <w:rsid w:val="0785CF1A"/>
    <w:rsid w:val="07B44154"/>
    <w:rsid w:val="082C60F4"/>
    <w:rsid w:val="0925C509"/>
    <w:rsid w:val="09630EA2"/>
    <w:rsid w:val="0964861C"/>
    <w:rsid w:val="09AE97BD"/>
    <w:rsid w:val="0A199DBE"/>
    <w:rsid w:val="0ADE9807"/>
    <w:rsid w:val="0B1E1DCF"/>
    <w:rsid w:val="0B9A424B"/>
    <w:rsid w:val="0C099A3C"/>
    <w:rsid w:val="0D15181D"/>
    <w:rsid w:val="0D1D6F7D"/>
    <w:rsid w:val="0D798B65"/>
    <w:rsid w:val="0D9D3A9B"/>
    <w:rsid w:val="0E324CD8"/>
    <w:rsid w:val="0E46284A"/>
    <w:rsid w:val="0E6CA6EE"/>
    <w:rsid w:val="0F93DA74"/>
    <w:rsid w:val="0FBEE25E"/>
    <w:rsid w:val="103B292C"/>
    <w:rsid w:val="10C38D7A"/>
    <w:rsid w:val="10D7B6ED"/>
    <w:rsid w:val="1123DFBE"/>
    <w:rsid w:val="115C6F59"/>
    <w:rsid w:val="117C1F7D"/>
    <w:rsid w:val="120B8746"/>
    <w:rsid w:val="1264F5F5"/>
    <w:rsid w:val="1305BDFB"/>
    <w:rsid w:val="136B6FC3"/>
    <w:rsid w:val="13A2582F"/>
    <w:rsid w:val="13C6F3C6"/>
    <w:rsid w:val="141B6AB7"/>
    <w:rsid w:val="1426972C"/>
    <w:rsid w:val="14A18E5C"/>
    <w:rsid w:val="155A4ABC"/>
    <w:rsid w:val="15A7F0F0"/>
    <w:rsid w:val="15D3832D"/>
    <w:rsid w:val="164D1043"/>
    <w:rsid w:val="16BDC457"/>
    <w:rsid w:val="16FE9488"/>
    <w:rsid w:val="174DE5D2"/>
    <w:rsid w:val="17C60879"/>
    <w:rsid w:val="17F2577B"/>
    <w:rsid w:val="1852E8DC"/>
    <w:rsid w:val="18E46BED"/>
    <w:rsid w:val="19367811"/>
    <w:rsid w:val="19A52F13"/>
    <w:rsid w:val="19ECE59D"/>
    <w:rsid w:val="1A85CEBD"/>
    <w:rsid w:val="1A8D2D90"/>
    <w:rsid w:val="1B71C068"/>
    <w:rsid w:val="1B87FBC0"/>
    <w:rsid w:val="1BC98C40"/>
    <w:rsid w:val="1BCA91DB"/>
    <w:rsid w:val="1C096A34"/>
    <w:rsid w:val="1CB3A6A7"/>
    <w:rsid w:val="1D0D90C9"/>
    <w:rsid w:val="1D6F971F"/>
    <w:rsid w:val="1DB1438E"/>
    <w:rsid w:val="1DC43EC0"/>
    <w:rsid w:val="1DFC6464"/>
    <w:rsid w:val="1ECD37F7"/>
    <w:rsid w:val="2045318B"/>
    <w:rsid w:val="204B1E4E"/>
    <w:rsid w:val="206E2866"/>
    <w:rsid w:val="2095D3AB"/>
    <w:rsid w:val="20B6151A"/>
    <w:rsid w:val="20BBF7C9"/>
    <w:rsid w:val="20E90D60"/>
    <w:rsid w:val="20EA35D9"/>
    <w:rsid w:val="20F69598"/>
    <w:rsid w:val="210AE4F2"/>
    <w:rsid w:val="218BB79A"/>
    <w:rsid w:val="2273D608"/>
    <w:rsid w:val="232AD7BA"/>
    <w:rsid w:val="23530D0C"/>
    <w:rsid w:val="2397F0DF"/>
    <w:rsid w:val="23B49B87"/>
    <w:rsid w:val="243F0EA2"/>
    <w:rsid w:val="248C8237"/>
    <w:rsid w:val="24F5E404"/>
    <w:rsid w:val="252104B6"/>
    <w:rsid w:val="2522A0A2"/>
    <w:rsid w:val="2531C4A0"/>
    <w:rsid w:val="2583F5B8"/>
    <w:rsid w:val="25E166D8"/>
    <w:rsid w:val="2662787C"/>
    <w:rsid w:val="276DA328"/>
    <w:rsid w:val="27910F31"/>
    <w:rsid w:val="27E39C30"/>
    <w:rsid w:val="27EF52E8"/>
    <w:rsid w:val="28563A4A"/>
    <w:rsid w:val="2879BD98"/>
    <w:rsid w:val="287BE54D"/>
    <w:rsid w:val="28C42587"/>
    <w:rsid w:val="28FB98BD"/>
    <w:rsid w:val="2929353F"/>
    <w:rsid w:val="2974E80D"/>
    <w:rsid w:val="298B2349"/>
    <w:rsid w:val="299A193E"/>
    <w:rsid w:val="2A6200A2"/>
    <w:rsid w:val="2B1E7A3F"/>
    <w:rsid w:val="2B3F7A7F"/>
    <w:rsid w:val="2B68F63C"/>
    <w:rsid w:val="2B78B96D"/>
    <w:rsid w:val="2BB1CE5A"/>
    <w:rsid w:val="2C46388B"/>
    <w:rsid w:val="2CAE24B4"/>
    <w:rsid w:val="2E0B294A"/>
    <w:rsid w:val="2EBBEBF4"/>
    <w:rsid w:val="2F2983C1"/>
    <w:rsid w:val="2FAF0B51"/>
    <w:rsid w:val="2FEF2704"/>
    <w:rsid w:val="311E32C1"/>
    <w:rsid w:val="31354343"/>
    <w:rsid w:val="3163F848"/>
    <w:rsid w:val="3171D3B2"/>
    <w:rsid w:val="319B62FA"/>
    <w:rsid w:val="31A0971B"/>
    <w:rsid w:val="31F660D3"/>
    <w:rsid w:val="3322B1E3"/>
    <w:rsid w:val="33298C24"/>
    <w:rsid w:val="33989E6A"/>
    <w:rsid w:val="33A2C495"/>
    <w:rsid w:val="33E30A8F"/>
    <w:rsid w:val="344EE286"/>
    <w:rsid w:val="34D5C376"/>
    <w:rsid w:val="34EE8023"/>
    <w:rsid w:val="3503CD57"/>
    <w:rsid w:val="35071152"/>
    <w:rsid w:val="3578D7F0"/>
    <w:rsid w:val="361F9C66"/>
    <w:rsid w:val="3626B1AF"/>
    <w:rsid w:val="364544D5"/>
    <w:rsid w:val="365436A7"/>
    <w:rsid w:val="36890CD4"/>
    <w:rsid w:val="36F6E8B5"/>
    <w:rsid w:val="37406696"/>
    <w:rsid w:val="376B51BE"/>
    <w:rsid w:val="37A5316F"/>
    <w:rsid w:val="3897CE2A"/>
    <w:rsid w:val="390A6C44"/>
    <w:rsid w:val="3917DBB6"/>
    <w:rsid w:val="397AE0E9"/>
    <w:rsid w:val="399C8C4E"/>
    <w:rsid w:val="39C58C55"/>
    <w:rsid w:val="39FBD9EA"/>
    <w:rsid w:val="3AADA83E"/>
    <w:rsid w:val="3AC2FD2C"/>
    <w:rsid w:val="3B2BDC9D"/>
    <w:rsid w:val="3B59EF92"/>
    <w:rsid w:val="3B91D8AE"/>
    <w:rsid w:val="3B9DA355"/>
    <w:rsid w:val="3BD47070"/>
    <w:rsid w:val="3BFA5886"/>
    <w:rsid w:val="3D3973B6"/>
    <w:rsid w:val="3DD72D16"/>
    <w:rsid w:val="3E5D099D"/>
    <w:rsid w:val="3E7D7475"/>
    <w:rsid w:val="3E855682"/>
    <w:rsid w:val="3EA1FEB4"/>
    <w:rsid w:val="3ED54417"/>
    <w:rsid w:val="3EEB0E18"/>
    <w:rsid w:val="40108384"/>
    <w:rsid w:val="402126E3"/>
    <w:rsid w:val="40CB828A"/>
    <w:rsid w:val="41BBC7E7"/>
    <w:rsid w:val="41E8E20F"/>
    <w:rsid w:val="427D12E2"/>
    <w:rsid w:val="433F9F48"/>
    <w:rsid w:val="437442BF"/>
    <w:rsid w:val="43C48038"/>
    <w:rsid w:val="43F4703F"/>
    <w:rsid w:val="4405C141"/>
    <w:rsid w:val="44630081"/>
    <w:rsid w:val="44AA4C85"/>
    <w:rsid w:val="44F49806"/>
    <w:rsid w:val="4509ECF9"/>
    <w:rsid w:val="4518217C"/>
    <w:rsid w:val="457A2F75"/>
    <w:rsid w:val="45F2575D"/>
    <w:rsid w:val="46B8B678"/>
    <w:rsid w:val="46CB7FA0"/>
    <w:rsid w:val="46F972C6"/>
    <w:rsid w:val="46FC20FA"/>
    <w:rsid w:val="470CB16E"/>
    <w:rsid w:val="473B4287"/>
    <w:rsid w:val="477C56CA"/>
    <w:rsid w:val="47C342BF"/>
    <w:rsid w:val="48228C24"/>
    <w:rsid w:val="4827555D"/>
    <w:rsid w:val="48C0FA0B"/>
    <w:rsid w:val="48E4FA3B"/>
    <w:rsid w:val="49279D3C"/>
    <w:rsid w:val="496E7CF7"/>
    <w:rsid w:val="498D9A87"/>
    <w:rsid w:val="49EC33BC"/>
    <w:rsid w:val="4A8B4470"/>
    <w:rsid w:val="4AA00F38"/>
    <w:rsid w:val="4B164489"/>
    <w:rsid w:val="4B94BE5B"/>
    <w:rsid w:val="4BCFE47F"/>
    <w:rsid w:val="4BD38C54"/>
    <w:rsid w:val="4C097458"/>
    <w:rsid w:val="4C23A36C"/>
    <w:rsid w:val="4E435A73"/>
    <w:rsid w:val="4E8E044E"/>
    <w:rsid w:val="4ED18749"/>
    <w:rsid w:val="4ED5DAE8"/>
    <w:rsid w:val="4F6D641C"/>
    <w:rsid w:val="4F7E130E"/>
    <w:rsid w:val="4FAC83A5"/>
    <w:rsid w:val="50863090"/>
    <w:rsid w:val="509718CE"/>
    <w:rsid w:val="509A6B57"/>
    <w:rsid w:val="512A4D82"/>
    <w:rsid w:val="51B87FFB"/>
    <w:rsid w:val="51E005D5"/>
    <w:rsid w:val="51E4099F"/>
    <w:rsid w:val="524E2482"/>
    <w:rsid w:val="525199BC"/>
    <w:rsid w:val="52DA4479"/>
    <w:rsid w:val="52F0A929"/>
    <w:rsid w:val="52F0FFA7"/>
    <w:rsid w:val="536A000B"/>
    <w:rsid w:val="5370492A"/>
    <w:rsid w:val="53BA3C7E"/>
    <w:rsid w:val="53F87DD6"/>
    <w:rsid w:val="53FDDB5F"/>
    <w:rsid w:val="5414863D"/>
    <w:rsid w:val="5472D8C7"/>
    <w:rsid w:val="547DA6C4"/>
    <w:rsid w:val="5498F008"/>
    <w:rsid w:val="54FEB2B7"/>
    <w:rsid w:val="55EEFF8F"/>
    <w:rsid w:val="55F220CA"/>
    <w:rsid w:val="56C001A2"/>
    <w:rsid w:val="575F4DA4"/>
    <w:rsid w:val="577B877C"/>
    <w:rsid w:val="584D48A0"/>
    <w:rsid w:val="58531097"/>
    <w:rsid w:val="594FC99F"/>
    <w:rsid w:val="595C871A"/>
    <w:rsid w:val="596763CB"/>
    <w:rsid w:val="598BE7DD"/>
    <w:rsid w:val="59A8D31C"/>
    <w:rsid w:val="59F0280F"/>
    <w:rsid w:val="59F1120B"/>
    <w:rsid w:val="5A0D9D2A"/>
    <w:rsid w:val="5A1C508C"/>
    <w:rsid w:val="5A3F86BB"/>
    <w:rsid w:val="5A7863B4"/>
    <w:rsid w:val="5A907AA4"/>
    <w:rsid w:val="5A99FC24"/>
    <w:rsid w:val="5A9D501C"/>
    <w:rsid w:val="5AB224D5"/>
    <w:rsid w:val="5AB8C789"/>
    <w:rsid w:val="5B466A21"/>
    <w:rsid w:val="5B9B4BDD"/>
    <w:rsid w:val="5BD8401C"/>
    <w:rsid w:val="5C082342"/>
    <w:rsid w:val="5C319DE4"/>
    <w:rsid w:val="5C5497EA"/>
    <w:rsid w:val="5C7FC350"/>
    <w:rsid w:val="5C960E33"/>
    <w:rsid w:val="5D506579"/>
    <w:rsid w:val="5D6A2EEB"/>
    <w:rsid w:val="5D6BB560"/>
    <w:rsid w:val="5D944C63"/>
    <w:rsid w:val="5E4055E0"/>
    <w:rsid w:val="5E8F34F6"/>
    <w:rsid w:val="5EEC35DA"/>
    <w:rsid w:val="5EF14388"/>
    <w:rsid w:val="5F38B9F6"/>
    <w:rsid w:val="5F54071E"/>
    <w:rsid w:val="5F8387E6"/>
    <w:rsid w:val="5F9C9F05"/>
    <w:rsid w:val="5FDC2641"/>
    <w:rsid w:val="60667D89"/>
    <w:rsid w:val="60A61D1F"/>
    <w:rsid w:val="60D54E5C"/>
    <w:rsid w:val="60D7DC3A"/>
    <w:rsid w:val="6105B2BE"/>
    <w:rsid w:val="61990D33"/>
    <w:rsid w:val="61DDF570"/>
    <w:rsid w:val="6267BD86"/>
    <w:rsid w:val="62E402DD"/>
    <w:rsid w:val="63AA9FD4"/>
    <w:rsid w:val="64061D9D"/>
    <w:rsid w:val="644CC6A1"/>
    <w:rsid w:val="64DE287D"/>
    <w:rsid w:val="64F407A6"/>
    <w:rsid w:val="657B0D67"/>
    <w:rsid w:val="657B5D56"/>
    <w:rsid w:val="66F65D3B"/>
    <w:rsid w:val="6704F33F"/>
    <w:rsid w:val="67076D2B"/>
    <w:rsid w:val="6775716E"/>
    <w:rsid w:val="67879DBE"/>
    <w:rsid w:val="6815C93F"/>
    <w:rsid w:val="68525D87"/>
    <w:rsid w:val="68585AF4"/>
    <w:rsid w:val="687D7B98"/>
    <w:rsid w:val="68BA84DC"/>
    <w:rsid w:val="68D011AC"/>
    <w:rsid w:val="6901EE23"/>
    <w:rsid w:val="690692BD"/>
    <w:rsid w:val="6925AF67"/>
    <w:rsid w:val="694BA237"/>
    <w:rsid w:val="69638319"/>
    <w:rsid w:val="6964B626"/>
    <w:rsid w:val="696508FE"/>
    <w:rsid w:val="69B94A2A"/>
    <w:rsid w:val="69C6E46C"/>
    <w:rsid w:val="6AB4FFB6"/>
    <w:rsid w:val="6B008687"/>
    <w:rsid w:val="6B0E3C89"/>
    <w:rsid w:val="6BB87701"/>
    <w:rsid w:val="6BEA7B18"/>
    <w:rsid w:val="6C00BFD4"/>
    <w:rsid w:val="6CD31509"/>
    <w:rsid w:val="6CEE2E73"/>
    <w:rsid w:val="6D3CA584"/>
    <w:rsid w:val="6D8A6972"/>
    <w:rsid w:val="6E0F1A4E"/>
    <w:rsid w:val="6E5CFCCC"/>
    <w:rsid w:val="6E738BBB"/>
    <w:rsid w:val="6EEDB0E8"/>
    <w:rsid w:val="6EFA4F08"/>
    <w:rsid w:val="6F0A5D62"/>
    <w:rsid w:val="6FE34CE3"/>
    <w:rsid w:val="70261F4B"/>
    <w:rsid w:val="707C83E3"/>
    <w:rsid w:val="70905028"/>
    <w:rsid w:val="70A7E077"/>
    <w:rsid w:val="716157D5"/>
    <w:rsid w:val="716D727E"/>
    <w:rsid w:val="71BCAB85"/>
    <w:rsid w:val="720635FB"/>
    <w:rsid w:val="7218042D"/>
    <w:rsid w:val="723D863B"/>
    <w:rsid w:val="73587BE6"/>
    <w:rsid w:val="73A2065C"/>
    <w:rsid w:val="73BEA859"/>
    <w:rsid w:val="74048563"/>
    <w:rsid w:val="746492C2"/>
    <w:rsid w:val="74A05703"/>
    <w:rsid w:val="74C780F4"/>
    <w:rsid w:val="75371418"/>
    <w:rsid w:val="75A055C4"/>
    <w:rsid w:val="76006323"/>
    <w:rsid w:val="768A9F10"/>
    <w:rsid w:val="768F90C3"/>
    <w:rsid w:val="76974660"/>
    <w:rsid w:val="769FC3E8"/>
    <w:rsid w:val="7704901C"/>
    <w:rsid w:val="77227A36"/>
    <w:rsid w:val="7743BC17"/>
    <w:rsid w:val="77AF5175"/>
    <w:rsid w:val="77EC8C73"/>
    <w:rsid w:val="783B9449"/>
    <w:rsid w:val="78A97C9F"/>
    <w:rsid w:val="790E7185"/>
    <w:rsid w:val="7936A94F"/>
    <w:rsid w:val="79452A41"/>
    <w:rsid w:val="794D5609"/>
    <w:rsid w:val="7955E3CE"/>
    <w:rsid w:val="79D69EF4"/>
    <w:rsid w:val="7A658712"/>
    <w:rsid w:val="7AE900F2"/>
    <w:rsid w:val="7AE9266A"/>
    <w:rsid w:val="7B3F8CD9"/>
    <w:rsid w:val="7B66BAF8"/>
    <w:rsid w:val="7B6B7B51"/>
    <w:rsid w:val="7B929771"/>
    <w:rsid w:val="7BC33702"/>
    <w:rsid w:val="7BC414F0"/>
    <w:rsid w:val="7BD32DAA"/>
    <w:rsid w:val="7BFDD479"/>
    <w:rsid w:val="7C06193F"/>
    <w:rsid w:val="7C3E2861"/>
    <w:rsid w:val="7C52AD08"/>
    <w:rsid w:val="7CA7720A"/>
    <w:rsid w:val="7D655BD4"/>
    <w:rsid w:val="7DD98FFE"/>
    <w:rsid w:val="7E0391D1"/>
    <w:rsid w:val="7E4E6E85"/>
    <w:rsid w:val="7E717790"/>
    <w:rsid w:val="7EA31C13"/>
    <w:rsid w:val="7EDD5ED8"/>
    <w:rsid w:val="7F01F855"/>
    <w:rsid w:val="7F0F43E2"/>
    <w:rsid w:val="7F4E96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9C433D6"/>
  <w15:chartTrackingRefBased/>
  <w15:docId w15:val="{40E6D5E0-CDF4-42E2-8070-F20E124229B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 wp14">
  <w:docDefaults>
    <w:rPrDefault>
      <w:rPr>
        <w:rFonts w:asciiTheme="minorHAnsi" w:hAnsiTheme="minorHAnsi" w:eastAsia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Standaard" w:default="1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222411"/>
    <w:pPr>
      <w:keepNext/>
      <w:keepLines/>
      <w:numPr>
        <w:numId w:val="3"/>
      </w:numPr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222411"/>
    <w:pPr>
      <w:keepNext/>
      <w:keepLines/>
      <w:numPr>
        <w:ilvl w:val="1"/>
        <w:numId w:val="3"/>
      </w:numPr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222411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222411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hAnsiTheme="majorHAnsi" w:eastAsiaTheme="majorEastAsia" w:cstheme="majorBidi"/>
      <w:i/>
      <w:iCs/>
      <w:color w:val="2F5496" w:themeColor="accent1" w:themeShade="BF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222411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hAnsiTheme="majorHAnsi" w:eastAsiaTheme="majorEastAsia" w:cstheme="majorBidi"/>
      <w:color w:val="2F5496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222411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hAnsiTheme="majorHAnsi" w:eastAsiaTheme="majorEastAsia" w:cstheme="majorBidi"/>
      <w:color w:val="1F3763" w:themeColor="accent1" w:themeShade="7F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222411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hAnsiTheme="majorHAnsi" w:eastAsiaTheme="majorEastAsia" w:cstheme="majorBidi"/>
      <w:i/>
      <w:iCs/>
      <w:color w:val="1F3763" w:themeColor="accent1" w:themeShade="7F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222411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hAnsiTheme="majorHAnsi" w:eastAsiaTheme="majorEastAsia" w:cstheme="majorBidi"/>
      <w:color w:val="272727" w:themeColor="text1" w:themeTint="D8"/>
      <w:sz w:val="21"/>
      <w:szCs w:val="21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222411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hAnsiTheme="majorHAnsi" w:eastAsiaTheme="majorEastAsia" w:cstheme="majorBidi"/>
      <w:i/>
      <w:iCs/>
      <w:color w:val="272727" w:themeColor="text1" w:themeTint="D8"/>
      <w:sz w:val="21"/>
      <w:szCs w:val="21"/>
    </w:rPr>
  </w:style>
  <w:style w:type="character" w:styleId="Standaardalinea-lettertype" w:default="1">
    <w:name w:val="Default Paragraph Font"/>
    <w:uiPriority w:val="1"/>
    <w:semiHidden/>
    <w:unhideWhenUsed/>
  </w:style>
  <w:style w:type="table" w:styleId="Standaardtabe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Geenlijst" w:default="1">
    <w:name w:val="No List"/>
    <w:uiPriority w:val="99"/>
    <w:semiHidden/>
    <w:unhideWhenUsed/>
  </w:style>
  <w:style w:type="paragraph" w:styleId="Geenafstand">
    <w:name w:val="No Spacing"/>
    <w:link w:val="GeenafstandChar"/>
    <w:uiPriority w:val="1"/>
    <w:qFormat/>
    <w:rsid w:val="00A257DF"/>
    <w:pPr>
      <w:spacing w:after="0" w:line="240" w:lineRule="auto"/>
    </w:pPr>
    <w:rPr>
      <w:rFonts w:eastAsiaTheme="minorEastAsia"/>
      <w:lang w:val="en-US"/>
    </w:rPr>
  </w:style>
  <w:style w:type="character" w:styleId="GeenafstandChar" w:customStyle="1">
    <w:name w:val="Geen afstand Char"/>
    <w:basedOn w:val="Standaardalinea-lettertype"/>
    <w:link w:val="Geenafstand"/>
    <w:uiPriority w:val="1"/>
    <w:rsid w:val="00A257DF"/>
    <w:rPr>
      <w:rFonts w:eastAsiaTheme="minorEastAsia"/>
      <w:lang w:val="en-US"/>
    </w:rPr>
  </w:style>
  <w:style w:type="paragraph" w:styleId="Koptekst">
    <w:name w:val="header"/>
    <w:basedOn w:val="Standaard"/>
    <w:link w:val="KoptekstChar"/>
    <w:uiPriority w:val="99"/>
    <w:unhideWhenUsed/>
    <w:rsid w:val="00A257DF"/>
    <w:pPr>
      <w:tabs>
        <w:tab w:val="center" w:pos="4513"/>
        <w:tab w:val="right" w:pos="9026"/>
      </w:tabs>
      <w:spacing w:after="0" w:line="240" w:lineRule="auto"/>
    </w:pPr>
  </w:style>
  <w:style w:type="character" w:styleId="KoptekstChar" w:customStyle="1">
    <w:name w:val="Koptekst Char"/>
    <w:basedOn w:val="Standaardalinea-lettertype"/>
    <w:link w:val="Koptekst"/>
    <w:uiPriority w:val="99"/>
    <w:rsid w:val="00A257DF"/>
  </w:style>
  <w:style w:type="paragraph" w:styleId="Voettekst">
    <w:name w:val="footer"/>
    <w:basedOn w:val="Standaard"/>
    <w:link w:val="VoettekstChar"/>
    <w:uiPriority w:val="99"/>
    <w:unhideWhenUsed/>
    <w:rsid w:val="00A257DF"/>
    <w:pPr>
      <w:tabs>
        <w:tab w:val="center" w:pos="4513"/>
        <w:tab w:val="right" w:pos="9026"/>
      </w:tabs>
      <w:spacing w:after="0" w:line="240" w:lineRule="auto"/>
    </w:pPr>
  </w:style>
  <w:style w:type="character" w:styleId="VoettekstChar" w:customStyle="1">
    <w:name w:val="Voettekst Char"/>
    <w:basedOn w:val="Standaardalinea-lettertype"/>
    <w:link w:val="Voettekst"/>
    <w:uiPriority w:val="99"/>
    <w:rsid w:val="00A257DF"/>
  </w:style>
  <w:style w:type="character" w:styleId="Kop1Char" w:customStyle="1">
    <w:name w:val="Kop 1 Char"/>
    <w:basedOn w:val="Standaardalinea-lettertype"/>
    <w:link w:val="Kop1"/>
    <w:uiPriority w:val="9"/>
    <w:rsid w:val="00222411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Kop2Char" w:customStyle="1">
    <w:name w:val="Kop 2 Char"/>
    <w:basedOn w:val="Standaardalinea-lettertype"/>
    <w:link w:val="Kop2"/>
    <w:uiPriority w:val="9"/>
    <w:rsid w:val="00222411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F54C8A"/>
    <w:pPr>
      <w:numPr>
        <w:numId w:val="2"/>
      </w:numPr>
      <w:outlineLvl w:val="9"/>
    </w:pPr>
    <w:rPr>
      <w:lang w:eastAsia="nl-NL"/>
    </w:rPr>
  </w:style>
  <w:style w:type="paragraph" w:styleId="Inhopg1">
    <w:name w:val="toc 1"/>
    <w:basedOn w:val="Standaard"/>
    <w:next w:val="Standaard"/>
    <w:autoRedefine/>
    <w:uiPriority w:val="39"/>
    <w:unhideWhenUsed/>
    <w:rsid w:val="00F54C8A"/>
    <w:pPr>
      <w:spacing w:after="100"/>
    </w:pPr>
  </w:style>
  <w:style w:type="paragraph" w:styleId="Inhopg2">
    <w:name w:val="toc 2"/>
    <w:basedOn w:val="Standaard"/>
    <w:next w:val="Standaard"/>
    <w:autoRedefine/>
    <w:uiPriority w:val="39"/>
    <w:unhideWhenUsed/>
    <w:rsid w:val="00F54C8A"/>
    <w:pPr>
      <w:spacing w:after="100"/>
      <w:ind w:left="220"/>
    </w:pPr>
  </w:style>
  <w:style w:type="character" w:styleId="Hyperlink">
    <w:name w:val="Hyperlink"/>
    <w:basedOn w:val="Standaardalinea-lettertype"/>
    <w:uiPriority w:val="99"/>
    <w:unhideWhenUsed/>
    <w:rsid w:val="00F54C8A"/>
    <w:rPr>
      <w:color w:val="0563C1" w:themeColor="hyperlink"/>
      <w:u w:val="single"/>
    </w:rPr>
  </w:style>
  <w:style w:type="character" w:styleId="Subtielebenadrukking">
    <w:name w:val="Subtle Emphasis"/>
    <w:basedOn w:val="Standaardalinea-lettertype"/>
    <w:uiPriority w:val="19"/>
    <w:qFormat/>
    <w:rsid w:val="00F54C8A"/>
    <w:rPr>
      <w:i/>
      <w:iCs/>
      <w:color w:val="404040" w:themeColor="text1" w:themeTint="BF"/>
    </w:rPr>
  </w:style>
  <w:style w:type="paragraph" w:styleId="Lijstalinea">
    <w:name w:val="List Paragraph"/>
    <w:basedOn w:val="Standaard"/>
    <w:uiPriority w:val="34"/>
    <w:qFormat/>
    <w:rsid w:val="00F54C8A"/>
    <w:pPr>
      <w:ind w:left="720"/>
      <w:contextualSpacing/>
    </w:pPr>
  </w:style>
  <w:style w:type="paragraph" w:styleId="Ballontekst">
    <w:name w:val="Balloon Text"/>
    <w:basedOn w:val="Standaard"/>
    <w:link w:val="BallontekstChar"/>
    <w:uiPriority w:val="99"/>
    <w:semiHidden/>
    <w:unhideWhenUsed/>
    <w:rsid w:val="000B4D5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BallontekstChar" w:customStyle="1">
    <w:name w:val="Ballontekst Char"/>
    <w:basedOn w:val="Standaardalinea-lettertype"/>
    <w:link w:val="Ballontekst"/>
    <w:uiPriority w:val="99"/>
    <w:semiHidden/>
    <w:rsid w:val="000B4D5C"/>
    <w:rPr>
      <w:rFonts w:ascii="Segoe UI" w:hAnsi="Segoe UI" w:cs="Segoe UI"/>
      <w:sz w:val="18"/>
      <w:szCs w:val="18"/>
    </w:rPr>
  </w:style>
  <w:style w:type="character" w:styleId="Kop3Char" w:customStyle="1">
    <w:name w:val="Kop 3 Char"/>
    <w:basedOn w:val="Standaardalinea-lettertype"/>
    <w:link w:val="Kop3"/>
    <w:uiPriority w:val="9"/>
    <w:rsid w:val="00222411"/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character" w:styleId="Kop4Char" w:customStyle="1">
    <w:name w:val="Kop 4 Char"/>
    <w:basedOn w:val="Standaardalinea-lettertype"/>
    <w:link w:val="Kop4"/>
    <w:uiPriority w:val="9"/>
    <w:semiHidden/>
    <w:rsid w:val="00222411"/>
    <w:rPr>
      <w:rFonts w:asciiTheme="majorHAnsi" w:hAnsiTheme="majorHAnsi" w:eastAsiaTheme="majorEastAsia" w:cstheme="majorBidi"/>
      <w:i/>
      <w:iCs/>
      <w:color w:val="2F5496" w:themeColor="accent1" w:themeShade="BF"/>
    </w:rPr>
  </w:style>
  <w:style w:type="character" w:styleId="Kop5Char" w:customStyle="1">
    <w:name w:val="Kop 5 Char"/>
    <w:basedOn w:val="Standaardalinea-lettertype"/>
    <w:link w:val="Kop5"/>
    <w:uiPriority w:val="9"/>
    <w:semiHidden/>
    <w:rsid w:val="00222411"/>
    <w:rPr>
      <w:rFonts w:asciiTheme="majorHAnsi" w:hAnsiTheme="majorHAnsi" w:eastAsiaTheme="majorEastAsia" w:cstheme="majorBidi"/>
      <w:color w:val="2F5496" w:themeColor="accent1" w:themeShade="BF"/>
    </w:rPr>
  </w:style>
  <w:style w:type="character" w:styleId="Kop6Char" w:customStyle="1">
    <w:name w:val="Kop 6 Char"/>
    <w:basedOn w:val="Standaardalinea-lettertype"/>
    <w:link w:val="Kop6"/>
    <w:uiPriority w:val="9"/>
    <w:semiHidden/>
    <w:rsid w:val="00222411"/>
    <w:rPr>
      <w:rFonts w:asciiTheme="majorHAnsi" w:hAnsiTheme="majorHAnsi" w:eastAsiaTheme="majorEastAsia" w:cstheme="majorBidi"/>
      <w:color w:val="1F3763" w:themeColor="accent1" w:themeShade="7F"/>
    </w:rPr>
  </w:style>
  <w:style w:type="character" w:styleId="Kop7Char" w:customStyle="1">
    <w:name w:val="Kop 7 Char"/>
    <w:basedOn w:val="Standaardalinea-lettertype"/>
    <w:link w:val="Kop7"/>
    <w:uiPriority w:val="9"/>
    <w:semiHidden/>
    <w:rsid w:val="00222411"/>
    <w:rPr>
      <w:rFonts w:asciiTheme="majorHAnsi" w:hAnsiTheme="majorHAnsi" w:eastAsiaTheme="majorEastAsia" w:cstheme="majorBidi"/>
      <w:i/>
      <w:iCs/>
      <w:color w:val="1F3763" w:themeColor="accent1" w:themeShade="7F"/>
    </w:rPr>
  </w:style>
  <w:style w:type="character" w:styleId="Kop8Char" w:customStyle="1">
    <w:name w:val="Kop 8 Char"/>
    <w:basedOn w:val="Standaardalinea-lettertype"/>
    <w:link w:val="Kop8"/>
    <w:uiPriority w:val="9"/>
    <w:semiHidden/>
    <w:rsid w:val="00222411"/>
    <w:rPr>
      <w:rFonts w:asciiTheme="majorHAnsi" w:hAnsiTheme="majorHAnsi" w:eastAsiaTheme="majorEastAsia" w:cstheme="majorBidi"/>
      <w:color w:val="272727" w:themeColor="text1" w:themeTint="D8"/>
      <w:sz w:val="21"/>
      <w:szCs w:val="21"/>
    </w:rPr>
  </w:style>
  <w:style w:type="character" w:styleId="Kop9Char" w:customStyle="1">
    <w:name w:val="Kop 9 Char"/>
    <w:basedOn w:val="Standaardalinea-lettertype"/>
    <w:link w:val="Kop9"/>
    <w:uiPriority w:val="9"/>
    <w:semiHidden/>
    <w:rsid w:val="00222411"/>
    <w:rPr>
      <w:rFonts w:asciiTheme="majorHAnsi" w:hAnsiTheme="majorHAnsi" w:eastAsiaTheme="majorEastAsia" w:cstheme="majorBidi"/>
      <w:i/>
      <w:iCs/>
      <w:color w:val="272727" w:themeColor="text1" w:themeTint="D8"/>
      <w:sz w:val="21"/>
      <w:szCs w:val="21"/>
    </w:rPr>
  </w:style>
  <w:style w:type="table" w:styleId="Tabelraster">
    <w:name w:val="Table Grid"/>
    <w:basedOn w:val="Standaardtabel"/>
    <w:uiPriority w:val="39"/>
    <w:rsid w:val="00C254E7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Inhopg3">
    <w:name w:val="toc 3"/>
    <w:basedOn w:val="Standaard"/>
    <w:next w:val="Standaard"/>
    <w:autoRedefine/>
    <w:uiPriority w:val="39"/>
    <w:unhideWhenUsed/>
    <w:rsid w:val="00682B91"/>
    <w:pPr>
      <w:spacing w:after="100"/>
      <w:ind w:left="440"/>
    </w:pPr>
  </w:style>
  <w:style w:type="character" w:styleId="spellingerror" w:customStyle="1">
    <w:name w:val="spellingerror"/>
    <w:basedOn w:val="Standaardalinea-lettertype"/>
    <w:rsid w:val="00EE40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8" /><Relationship Type="http://schemas.openxmlformats.org/officeDocument/2006/relationships/image" Target="media/image2.png" Id="rId13" /><Relationship Type="http://schemas.openxmlformats.org/officeDocument/2006/relationships/image" Target="media/image7.png" Id="rId18" /><Relationship Type="http://schemas.openxmlformats.org/officeDocument/2006/relationships/image" Target="media/image15.png" Id="rId26" /><Relationship Type="http://schemas.openxmlformats.org/officeDocument/2006/relationships/customXml" Target="../customXml/item3.xml" Id="rId3" /><Relationship Type="http://schemas.openxmlformats.org/officeDocument/2006/relationships/image" Target="media/image10.png" Id="rId21" /><Relationship Type="http://schemas.microsoft.com/office/2020/10/relationships/intelligence" Target="intelligence2.xml" Id="R04b72e3e73034221" /><Relationship Type="http://schemas.openxmlformats.org/officeDocument/2006/relationships/styles" Target="styles.xml" Id="rId7" /><Relationship Type="http://schemas.openxmlformats.org/officeDocument/2006/relationships/image" Target="media/image1.png" Id="rId12" /><Relationship Type="http://schemas.openxmlformats.org/officeDocument/2006/relationships/image" Target="media/image6.png" Id="rId17" /><Relationship Type="http://schemas.openxmlformats.org/officeDocument/2006/relationships/image" Target="media/image14.png" Id="rId25" /><Relationship Type="http://schemas.openxmlformats.org/officeDocument/2006/relationships/customXml" Target="../customXml/item2.xml" Id="rId2" /><Relationship Type="http://schemas.openxmlformats.org/officeDocument/2006/relationships/image" Target="media/image5.png" Id="rId16" /><Relationship Type="http://schemas.openxmlformats.org/officeDocument/2006/relationships/image" Target="media/image9.png" Id="rId20" /><Relationship Type="http://schemas.openxmlformats.org/officeDocument/2006/relationships/fontTable" Target="fontTable.xml" Id="rId29" /><Relationship Type="http://schemas.openxmlformats.org/officeDocument/2006/relationships/customXml" Target="../customXml/item1.xml" Id="rId1" /><Relationship Type="http://schemas.openxmlformats.org/officeDocument/2006/relationships/numbering" Target="numbering.xml" Id="rId6" /><Relationship Type="http://schemas.openxmlformats.org/officeDocument/2006/relationships/endnotes" Target="endnotes.xml" Id="rId11" /><Relationship Type="http://schemas.openxmlformats.org/officeDocument/2006/relationships/image" Target="media/image13.png" Id="rId24" /><Relationship Type="http://schemas.openxmlformats.org/officeDocument/2006/relationships/customXml" Target="../customXml/item5.xml" Id="rId5" /><Relationship Type="http://schemas.openxmlformats.org/officeDocument/2006/relationships/image" Target="media/image4.png" Id="rId15" /><Relationship Type="http://schemas.openxmlformats.org/officeDocument/2006/relationships/image" Target="media/image12.png" Id="rId23" /><Relationship Type="http://schemas.openxmlformats.org/officeDocument/2006/relationships/footer" Target="footer1.xml" Id="rId28" /><Relationship Type="http://schemas.openxmlformats.org/officeDocument/2006/relationships/footnotes" Target="footnotes.xml" Id="rId10" /><Relationship Type="http://schemas.openxmlformats.org/officeDocument/2006/relationships/image" Target="media/image8.png" Id="rId19" /><Relationship Type="http://schemas.openxmlformats.org/officeDocument/2006/relationships/customXml" Target="../customXml/item4.xml" Id="rId4" /><Relationship Type="http://schemas.openxmlformats.org/officeDocument/2006/relationships/webSettings" Target="webSettings.xml" Id="rId9" /><Relationship Type="http://schemas.openxmlformats.org/officeDocument/2006/relationships/image" Target="media/image3.png" Id="rId14" /><Relationship Type="http://schemas.openxmlformats.org/officeDocument/2006/relationships/image" Target="media/image11.png" Id="rId22" /><Relationship Type="http://schemas.openxmlformats.org/officeDocument/2006/relationships/header" Target="header1.xml" Id="rId27" /><Relationship Type="http://schemas.openxmlformats.org/officeDocument/2006/relationships/theme" Target="theme/theme1.xml" Id="rId30" /><Relationship Type="http://schemas.openxmlformats.org/officeDocument/2006/relationships/glossaryDocument" Target="glossary/document.xml" Id="R57d7696295384bed" 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yrie\Downloads\OneDrive_1_08-07-2020\Functioneel%20Ontwerp%20Template.dotx" TargetMode="External"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8fa9a71-5530-4fce-bad5-c1edabd03b1d}"/>
      </w:docPartPr>
      <w:docPartBody>
        <w:p w14:paraId="185934C6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2022</PublishDate>
  <Abstract>De productvision van de Klant </Abstract>
  <CompanyAddress>Den Haag</CompanyAddress>
  <CompanyPhone/>
  <CompanyFax/>
  <CompanyEmail>1K</CompanyEmail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d3c82a79-5c83-4c58-9974-38044a4d4d58" xsi:nil="true"/>
    <lcf76f155ced4ddcb4097134ff3c332f xmlns="ce1a0027-a81d-4bf9-bfd6-fa04654dd1f8">
      <Terms xmlns="http://schemas.microsoft.com/office/infopath/2007/PartnerControls"/>
    </lcf76f155ced4ddcb4097134ff3c332f>
    <ReferenceId xmlns="ce1a0027-a81d-4bf9-bfd6-fa04654dd1f8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0E0CE36BEB3DF4C98CD2CE574A326DE" ma:contentTypeVersion="13" ma:contentTypeDescription="Create a new document." ma:contentTypeScope="" ma:versionID="fe207a8a7d4c6455ed6c25745665a6e4">
  <xsd:schema xmlns:xsd="http://www.w3.org/2001/XMLSchema" xmlns:xs="http://www.w3.org/2001/XMLSchema" xmlns:p="http://schemas.microsoft.com/office/2006/metadata/properties" xmlns:ns2="ce1a0027-a81d-4bf9-bfd6-fa04654dd1f8" xmlns:ns3="d3c82a79-5c83-4c58-9974-38044a4d4d58" targetNamespace="http://schemas.microsoft.com/office/2006/metadata/properties" ma:root="true" ma:fieldsID="e3d4c9127e964ec530513b67ca8ed84e" ns2:_="" ns3:_="">
    <xsd:import namespace="ce1a0027-a81d-4bf9-bfd6-fa04654dd1f8"/>
    <xsd:import namespace="d3c82a79-5c83-4c58-9974-38044a4d4d58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1a0027-a81d-4bf9-bfd6-fa04654dd1f8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2" nillable="true" ma:taxonomy="true" ma:internalName="lcf76f155ced4ddcb4097134ff3c332f" ma:taxonomyFieldName="MediaServiceImageTags" ma:displayName="Image Tags" ma:readOnly="false" ma:fieldId="{5cf76f15-5ced-4ddc-b409-7134ff3c332f}" ma:taxonomyMulti="true" ma:sspId="527928d4-2fba-4575-b28c-4dd47955e2e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3c82a79-5c83-4c58-9974-38044a4d4d58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2432841d-9eed-4b08-8e92-d76a8d69bd88}" ma:internalName="TaxCatchAll" ma:showField="CatchAllData" ma:web="d3c82a79-5c83-4c58-9974-38044a4d4d5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16825A4-B743-4155-A502-62F05A934368}">
  <ds:schemaRefs>
    <ds:schemaRef ds:uri="http://schemas.microsoft.com/office/2006/metadata/properties"/>
    <ds:schemaRef ds:uri="http://schemas.microsoft.com/office/infopath/2007/PartnerControls"/>
    <ds:schemaRef ds:uri="d3c82a79-5c83-4c58-9974-38044a4d4d58"/>
    <ds:schemaRef ds:uri="ce1a0027-a81d-4bf9-bfd6-fa04654dd1f8"/>
  </ds:schemaRefs>
</ds:datastoreItem>
</file>

<file path=customXml/itemProps3.xml><?xml version="1.0" encoding="utf-8"?>
<ds:datastoreItem xmlns:ds="http://schemas.openxmlformats.org/officeDocument/2006/customXml" ds:itemID="{59656981-048F-4284-8989-603A95F5CDA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354E533-2C6B-49FB-84EA-105450497F4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e1a0027-a81d-4bf9-bfd6-fa04654dd1f8"/>
    <ds:schemaRef ds:uri="d3c82a79-5c83-4c58-9974-38044a4d4d5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47F861DB-781B-4F44-97F1-E8DEC29B962D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Functioneel Ontwerp Template.dotx</ap:Template>
  <ap:Application>Microsoft Word for the web</ap:Application>
  <ap:DocSecurity>0</ap:DocSecurity>
  <ap:ScaleCrop>false</ap:ScaleCrop>
  <ap:Company>ROC Mondriaan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Behoefteanalyse</dc:title>
  <dc:subject>Project</dc:subject>
  <dc:creator>Jian</dc:creator>
  <keywords/>
  <dc:description/>
  <lastModifiedBy>Jian Ren</lastModifiedBy>
  <revision>13</revision>
  <lastPrinted>2019-10-02T10:33:00.0000000Z</lastPrinted>
  <dcterms:created xsi:type="dcterms:W3CDTF">2022-09-30T09:18:00.0000000Z</dcterms:created>
  <dcterms:modified xsi:type="dcterms:W3CDTF">2023-02-15T19:14:22.9990854Z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0x010100D0E0CE36BEB3DF4C98CD2CE574A326DE</vt:lpwstr>
  </property>
  <property fmtid="{D5CDD505-2E9C-101B-9397-08002B2CF9AE}" pid="3" name="MediaServiceImageTags">
    <vt:lpwstr/>
  </property>
</Properties>
</file>